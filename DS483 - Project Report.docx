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02EA6FB6" w:rsidR="00496101" w:rsidRPr="00761545" w:rsidRDefault="002632DA" w:rsidP="001065F4">
                            <w:pPr>
                              <w:pStyle w:val="Subtitle"/>
                              <w:spacing w:after="120" w:line="240" w:lineRule="auto"/>
                              <w:ind w:left="706" w:right="720"/>
                              <w:jc w:val="center"/>
                              <w:rPr>
                                <w:color w:val="0070C0"/>
                                <w:sz w:val="44"/>
                                <w:szCs w:val="44"/>
                              </w:rPr>
                            </w:pPr>
                            <w:r w:rsidRPr="00761545">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C8542B" w:rsidRPr="00C8542B">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02.12.2026</w:t>
                            </w:r>
                            <w:r w:rsidRPr="00761545">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727A0C" w:rsidRPr="00761545">
                              <w:rPr>
                                <w:color w:val="0070C0"/>
                                <w:sz w:val="44"/>
                                <w:szCs w:val="44"/>
                              </w:rPr>
                              <w:t xml:space="preserve"> </w:t>
                            </w:r>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97D128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632DA">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02EA6FB6" w:rsidR="00496101" w:rsidRPr="00761545" w:rsidRDefault="002632DA" w:rsidP="001065F4">
                      <w:pPr>
                        <w:pStyle w:val="Subtitle"/>
                        <w:spacing w:after="120" w:line="240" w:lineRule="auto"/>
                        <w:ind w:left="706" w:right="720"/>
                        <w:jc w:val="center"/>
                        <w:rPr>
                          <w:color w:val="0070C0"/>
                          <w:sz w:val="44"/>
                          <w:szCs w:val="44"/>
                        </w:rPr>
                      </w:pPr>
                      <w:r w:rsidRPr="00761545">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C8542B" w:rsidRPr="00C8542B">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02.12.2026</w:t>
                      </w:r>
                      <w:r w:rsidRPr="00761545">
                        <w:rPr>
                          <w:b w:val="0"/>
                          <w:bCs w:val="0"/>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727A0C" w:rsidRPr="00761545">
                        <w:rPr>
                          <w:color w:val="0070C0"/>
                          <w:sz w:val="44"/>
                          <w:szCs w:val="44"/>
                        </w:rPr>
                        <w:t xml:space="preserve"> </w:t>
                      </w:r>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97D128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632DA">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2FDD5C8" w14:textId="77777777" w:rsidR="005C1216" w:rsidRPr="00937F04" w:rsidRDefault="005C1216" w:rsidP="005C1216">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42455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Natural Language Processing</w:t>
                            </w:r>
                          </w:p>
                          <w:p w14:paraId="7385C9C4" w14:textId="2EFF06FD" w:rsidR="00E8497B" w:rsidRPr="007E5491" w:rsidRDefault="005C1216" w:rsidP="005C1216">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42455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DS483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2FDD5C8" w14:textId="77777777" w:rsidR="005C1216" w:rsidRPr="00937F04" w:rsidRDefault="005C1216" w:rsidP="005C1216">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42455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Natural Language Processing</w:t>
                      </w:r>
                    </w:p>
                    <w:p w14:paraId="7385C9C4" w14:textId="2EFF06FD" w:rsidR="00E8497B" w:rsidRPr="007E5491" w:rsidRDefault="005C1216" w:rsidP="005C1216">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42455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DS483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31111475" w:rsidR="001065F4" w:rsidRPr="006C507D" w:rsidRDefault="001065F4">
                                      <w:pPr>
                                        <w:pStyle w:val="Footer"/>
                                        <w:rPr>
                                          <w:b/>
                                          <w:bCs/>
                                          <w:sz w:val="28"/>
                                          <w:szCs w:val="28"/>
                                        </w:rPr>
                                      </w:pP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7CC9AF91" w14:textId="77777777" w:rsidR="00496101" w:rsidRDefault="006C507D" w:rsidP="006C507D">
                                      <w:pPr>
                                        <w:pStyle w:val="Footer"/>
                                        <w:rPr>
                                          <w:b/>
                                          <w:bCs/>
                                          <w:sz w:val="28"/>
                                          <w:szCs w:val="28"/>
                                        </w:rPr>
                                      </w:pPr>
                                      <w:r w:rsidRPr="006C507D">
                                        <w:rPr>
                                          <w:b/>
                                          <w:bCs/>
                                          <w:sz w:val="28"/>
                                          <w:szCs w:val="28"/>
                                        </w:rPr>
                                        <w:t>ID:</w:t>
                                      </w:r>
                                    </w:p>
                                    <w:p w14:paraId="307C90DB" w14:textId="17D029F9" w:rsidR="001065F4" w:rsidRDefault="001065F4" w:rsidP="002632DA">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31111475" w:rsidR="001065F4" w:rsidRPr="006C507D" w:rsidRDefault="001065F4">
                                <w:pPr>
                                  <w:pStyle w:val="Footer"/>
                                  <w:rPr>
                                    <w:b/>
                                    <w:bCs/>
                                    <w:sz w:val="28"/>
                                    <w:szCs w:val="28"/>
                                  </w:rPr>
                                </w:pP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7CC9AF91" w14:textId="77777777" w:rsidR="00496101" w:rsidRDefault="006C507D" w:rsidP="006C507D">
                                <w:pPr>
                                  <w:pStyle w:val="Footer"/>
                                  <w:rPr>
                                    <w:b/>
                                    <w:bCs/>
                                    <w:sz w:val="28"/>
                                    <w:szCs w:val="28"/>
                                  </w:rPr>
                                </w:pPr>
                                <w:r w:rsidRPr="006C507D">
                                  <w:rPr>
                                    <w:b/>
                                    <w:bCs/>
                                    <w:sz w:val="28"/>
                                    <w:szCs w:val="28"/>
                                  </w:rPr>
                                  <w:t>ID:</w:t>
                                </w:r>
                              </w:p>
                              <w:p w14:paraId="307C90DB" w14:textId="17D029F9" w:rsidR="001065F4" w:rsidRDefault="001065F4" w:rsidP="002632DA">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254E6F8A" w:rsidR="000927A4" w:rsidRDefault="00E811AB" w:rsidP="000927A4">
      <w:pPr>
        <w:pStyle w:val="Heading1"/>
      </w:pPr>
      <w:r w:rsidRPr="00E811AB">
        <w:lastRenderedPageBreak/>
        <w:t>Deliverables</w:t>
      </w:r>
    </w:p>
    <w:p w14:paraId="4C247CCC" w14:textId="4378F5C6" w:rsidR="00E4157C" w:rsidRPr="00E4157C" w:rsidRDefault="00B95B41" w:rsidP="00E4157C">
      <w:pPr>
        <w:pStyle w:val="ListParagraph"/>
        <w:numPr>
          <w:ilvl w:val="0"/>
          <w:numId w:val="24"/>
        </w:numPr>
        <w:rPr>
          <w:sz w:val="24"/>
          <w:szCs w:val="24"/>
        </w:rPr>
      </w:pPr>
      <w:r>
        <w:rPr>
          <w:sz w:val="24"/>
          <w:szCs w:val="24"/>
        </w:rPr>
        <w:t>Y</w:t>
      </w:r>
      <w:r w:rsidR="00F22FCA">
        <w:rPr>
          <w:sz w:val="24"/>
          <w:szCs w:val="24"/>
        </w:rPr>
        <w:t>our</w:t>
      </w:r>
      <w:r w:rsidR="00E4157C" w:rsidRPr="00E4157C">
        <w:rPr>
          <w:sz w:val="24"/>
          <w:szCs w:val="24"/>
        </w:rPr>
        <w:t xml:space="preserve"> project report </w:t>
      </w:r>
      <w:r w:rsidR="00C426A4">
        <w:rPr>
          <w:sz w:val="24"/>
          <w:szCs w:val="24"/>
        </w:rPr>
        <w:t xml:space="preserve">that should </w:t>
      </w:r>
      <w:r w:rsidR="00E4157C" w:rsidRPr="00E4157C">
        <w:rPr>
          <w:sz w:val="24"/>
          <w:szCs w:val="24"/>
        </w:rPr>
        <w:t>contain your answers to the five project tasks, including the required results, analysis, and discussion.</w:t>
      </w:r>
    </w:p>
    <w:p w14:paraId="4435B69B" w14:textId="38436513" w:rsidR="00E4157C" w:rsidRPr="00E4157C" w:rsidRDefault="00E4157C" w:rsidP="00E4157C">
      <w:pPr>
        <w:pStyle w:val="ListParagraph"/>
        <w:numPr>
          <w:ilvl w:val="0"/>
          <w:numId w:val="24"/>
        </w:numPr>
        <w:rPr>
          <w:sz w:val="24"/>
          <w:szCs w:val="24"/>
        </w:rPr>
      </w:pPr>
      <w:r w:rsidRPr="00E4157C">
        <w:rPr>
          <w:sz w:val="24"/>
          <w:szCs w:val="24"/>
        </w:rPr>
        <w:t>A Jupyter Notebook containing the complete implementation and outputs. All models must use the same test data to ensure a fair comparison.</w:t>
      </w:r>
    </w:p>
    <w:p w14:paraId="40C0C27D" w14:textId="5BAB3106" w:rsidR="00851E41" w:rsidRPr="00E4157C" w:rsidRDefault="00E4157C" w:rsidP="00E4157C">
      <w:pPr>
        <w:pStyle w:val="ListParagraph"/>
        <w:numPr>
          <w:ilvl w:val="0"/>
          <w:numId w:val="24"/>
        </w:numPr>
        <w:rPr>
          <w:sz w:val="24"/>
          <w:szCs w:val="24"/>
        </w:rPr>
      </w:pPr>
      <w:r w:rsidRPr="00E4157C">
        <w:rPr>
          <w:sz w:val="24"/>
          <w:szCs w:val="24"/>
        </w:rPr>
        <w:t>One shared GitHub repository per group documenting the project history and development timeline. The repository must be publicly accessible to allow verification and must show incremental progress and contributions from each group member through the commit history. Each group member must commit regularly (at least once per week) using clear and descriptive commit messages. A separate PDF file must also be submitted containing the public GitHub repository link and screenshots of the commit history, clearly showing the contributions and timestamps of all group members.</w:t>
      </w: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t>Important Notes</w:t>
      </w:r>
    </w:p>
    <w:p w14:paraId="04A1BF07" w14:textId="3BD09CE4" w:rsidR="00C66034" w:rsidRPr="008E5CE3" w:rsidRDefault="00C66034" w:rsidP="00EC09A1">
      <w:pPr>
        <w:pStyle w:val="ListParagraph"/>
        <w:numPr>
          <w:ilvl w:val="0"/>
          <w:numId w:val="21"/>
        </w:numPr>
        <w:rPr>
          <w:b/>
          <w:bCs/>
          <w:sz w:val="24"/>
          <w:szCs w:val="24"/>
          <w:u w:val="single"/>
        </w:rPr>
      </w:pPr>
      <w:r w:rsidRPr="00EC09A1">
        <w:rPr>
          <w:sz w:val="24"/>
          <w:szCs w:val="24"/>
        </w:rPr>
        <w:t>AI use: Students may use AI tools (ChatGPT, Claude, Copilot, Gemini, etc.) only for brainstorming approaches</w:t>
      </w:r>
      <w:r w:rsidR="00497968">
        <w:rPr>
          <w:sz w:val="24"/>
          <w:szCs w:val="24"/>
        </w:rPr>
        <w:t xml:space="preserve"> or</w:t>
      </w:r>
      <w:r w:rsidRPr="00EC09A1">
        <w:rPr>
          <w:sz w:val="24"/>
          <w:szCs w:val="24"/>
        </w:rPr>
        <w:t xml:space="preserve"> debugging small errors. </w:t>
      </w:r>
      <w:r w:rsidRPr="008E5CE3">
        <w:rPr>
          <w:b/>
          <w:bCs/>
          <w:sz w:val="24"/>
          <w:szCs w:val="24"/>
          <w:u w:val="single"/>
        </w:rPr>
        <w:t>AI must not be used to generate analysis, write code logic, or produce substantial portions of report or codebase. AI use beyond this scope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1B51F202" w14:textId="56ECC46E" w:rsidR="00496101" w:rsidRDefault="003C3E78" w:rsidP="006C507D">
      <w:pPr>
        <w:pStyle w:val="Heading1"/>
        <w:rPr>
          <w:rFonts w:ascii="Times New Roman" w:hAnsi="Times New Roman" w:cs="Times New Roman"/>
          <w:sz w:val="36"/>
          <w:szCs w:val="36"/>
        </w:rPr>
      </w:pPr>
      <w:r>
        <w:rPr>
          <w:noProof/>
          <w:lang w:eastAsia="en-US"/>
        </w:rPr>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1AFF7C6B" w14:textId="77777777" w:rsidR="00947349" w:rsidRDefault="00947349" w:rsidP="0036388F">
      <w:pPr>
        <w:ind w:left="360"/>
        <w:rPr>
          <w:sz w:val="24"/>
          <w:szCs w:val="24"/>
        </w:rPr>
      </w:pPr>
      <w:r w:rsidRPr="00947349">
        <w:rPr>
          <w:sz w:val="24"/>
          <w:szCs w:val="24"/>
        </w:rPr>
        <w:t>A telecommunications company receives a large volume of SMS messages through its network. While most messages are legitimate communications, some contain unsolicited advertisements, fraudulent offers, prize notifications, phishing attempts, or other forms of spam. The company would like to develop an intelligent Natural Language Processing (NLP) system capable of automatically distinguishing between:</w:t>
      </w:r>
    </w:p>
    <w:p w14:paraId="3390B166" w14:textId="77777777" w:rsidR="00947349" w:rsidRDefault="00947349" w:rsidP="00947349">
      <w:pPr>
        <w:pStyle w:val="ListParagraph"/>
        <w:numPr>
          <w:ilvl w:val="0"/>
          <w:numId w:val="23"/>
        </w:numPr>
        <w:rPr>
          <w:sz w:val="24"/>
          <w:szCs w:val="24"/>
        </w:rPr>
      </w:pPr>
      <w:r w:rsidRPr="00947349">
        <w:rPr>
          <w:sz w:val="24"/>
          <w:szCs w:val="24"/>
        </w:rPr>
        <w:t xml:space="preserve">Ham: legitimate SMS messages </w:t>
      </w:r>
    </w:p>
    <w:p w14:paraId="48118199" w14:textId="77777777" w:rsidR="00947349" w:rsidRDefault="00947349" w:rsidP="00947349">
      <w:pPr>
        <w:pStyle w:val="ListParagraph"/>
        <w:numPr>
          <w:ilvl w:val="0"/>
          <w:numId w:val="23"/>
        </w:numPr>
        <w:rPr>
          <w:sz w:val="24"/>
          <w:szCs w:val="24"/>
        </w:rPr>
      </w:pPr>
      <w:r w:rsidRPr="00947349">
        <w:rPr>
          <w:sz w:val="24"/>
          <w:szCs w:val="24"/>
        </w:rPr>
        <w:t xml:space="preserve">Spam: unwanted or unsolicited SMS messages </w:t>
      </w:r>
    </w:p>
    <w:p w14:paraId="5C023FE5" w14:textId="77777777" w:rsidR="00216762" w:rsidRDefault="00947349" w:rsidP="00947349">
      <w:pPr>
        <w:rPr>
          <w:sz w:val="24"/>
          <w:szCs w:val="24"/>
        </w:rPr>
      </w:pPr>
      <w:r w:rsidRPr="00947349">
        <w:rPr>
          <w:sz w:val="24"/>
          <w:szCs w:val="24"/>
        </w:rPr>
        <w:t>Your task is to develop and evaluate an NLP-based spam detection system by applying techniques studied throughout the course. You will investigate the text, transform it into appropriate representations, develop different generations of NLP classification models, and determine which approach is most appropriate for deployment.</w:t>
      </w:r>
    </w:p>
    <w:p w14:paraId="2A685894" w14:textId="77777777" w:rsidR="001036D3" w:rsidRDefault="00216762" w:rsidP="00947349">
      <w:pPr>
        <w:rPr>
          <w:sz w:val="24"/>
          <w:szCs w:val="24"/>
        </w:rPr>
      </w:pPr>
      <w:r w:rsidRPr="00216762">
        <w:rPr>
          <w:sz w:val="24"/>
          <w:szCs w:val="24"/>
        </w:rPr>
        <w:t xml:space="preserve">Use the SMS Spam Collection dataset available from the UCI Machine Learning Repository. The dataset contains 5,574 labeled SMS messages classified as either ham or spam. </w:t>
      </w:r>
    </w:p>
    <w:p w14:paraId="2DB33A86" w14:textId="6374FDAC" w:rsidR="00BF2D42" w:rsidRPr="00947349" w:rsidRDefault="00216762" w:rsidP="00947349">
      <w:pPr>
        <w:rPr>
          <w:sz w:val="24"/>
          <w:szCs w:val="24"/>
        </w:rPr>
      </w:pPr>
      <w:r w:rsidRPr="00216762">
        <w:rPr>
          <w:sz w:val="24"/>
          <w:szCs w:val="24"/>
        </w:rPr>
        <w:t xml:space="preserve">Dataset source: </w:t>
      </w:r>
      <w:hyperlink r:id="rId15" w:history="1">
        <w:r w:rsidRPr="00971506">
          <w:rPr>
            <w:rStyle w:val="Hyperlink"/>
            <w:sz w:val="24"/>
            <w:szCs w:val="24"/>
          </w:rPr>
          <w:t>https://archive.ics.uci.edu/dataset/228/sms+spam+collection</w:t>
        </w:r>
      </w:hyperlink>
      <w:r w:rsidRPr="00216762">
        <w:rPr>
          <w:sz w:val="24"/>
          <w:szCs w:val="24"/>
        </w:rPr>
        <w:t xml:space="preserve"> </w:t>
      </w:r>
      <w:r w:rsidR="00655D8A">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7665F" w14:textId="219392E1" w:rsidR="00655D8A" w:rsidRDefault="00655D8A" w:rsidP="00655D8A">
                            <w:pPr>
                              <w:pStyle w:val="Quote"/>
                              <w:rPr>
                                <w:rStyle w:val="QuoteChar"/>
                                <w:i/>
                                <w:iCs/>
                              </w:rPr>
                            </w:pPr>
                            <w:r w:rsidRPr="00655D8A">
                              <w:rPr>
                                <w:rStyle w:val="QuoteChar"/>
                                <w:i/>
                                <w:iCs/>
                              </w:rPr>
                              <w:t xml:space="preserve">  </w:t>
                            </w:r>
                          </w:p>
                          <w:p w14:paraId="3D2F2879" w14:textId="77777777" w:rsidR="00655D8A" w:rsidRDefault="00655D8A" w:rsidP="00655D8A"/>
                          <w:p w14:paraId="55307B41" w14:textId="77777777" w:rsidR="00655D8A" w:rsidRDefault="00655D8A" w:rsidP="00655D8A"/>
                          <w:p w14:paraId="3FF54986" w14:textId="25208ADD"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3B47665F" w14:textId="219392E1" w:rsidR="00655D8A" w:rsidRDefault="00655D8A" w:rsidP="00655D8A">
                      <w:pPr>
                        <w:pStyle w:val="Quote"/>
                        <w:rPr>
                          <w:rStyle w:val="QuoteChar"/>
                          <w:i/>
                          <w:iCs/>
                        </w:rPr>
                      </w:pPr>
                      <w:r w:rsidRPr="00655D8A">
                        <w:rPr>
                          <w:rStyle w:val="QuoteChar"/>
                          <w:i/>
                          <w:iCs/>
                        </w:rPr>
                        <w:t xml:space="preserve">  </w:t>
                      </w:r>
                    </w:p>
                    <w:p w14:paraId="3D2F2879" w14:textId="77777777" w:rsidR="00655D8A" w:rsidRDefault="00655D8A" w:rsidP="00655D8A"/>
                    <w:p w14:paraId="55307B41" w14:textId="77777777" w:rsidR="00655D8A" w:rsidRDefault="00655D8A" w:rsidP="00655D8A"/>
                    <w:p w14:paraId="3FF54986" w14:textId="25208ADD"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p>
    <w:p w14:paraId="55FD0028" w14:textId="7D97C957" w:rsidR="00EE63DB" w:rsidRPr="00EE63DB" w:rsidRDefault="00EE63DB" w:rsidP="00EE63DB">
      <w:pPr>
        <w:rPr>
          <w:b/>
          <w:bCs/>
          <w:sz w:val="24"/>
          <w:szCs w:val="24"/>
        </w:rPr>
      </w:pPr>
    </w:p>
    <w:p w14:paraId="4FD90444" w14:textId="4DDA3C69" w:rsidR="00BF2D42" w:rsidRDefault="00BF2D42" w:rsidP="00BF2D42">
      <w:pPr>
        <w:pStyle w:val="Heading1"/>
      </w:pPr>
      <w:r>
        <w:t>Task 1</w:t>
      </w:r>
      <w:r w:rsidR="004655B1">
        <w:t xml:space="preserve">: </w:t>
      </w:r>
      <w:r w:rsidR="004655B1" w:rsidRPr="004655B1">
        <w:t>Text Preprocessing</w:t>
      </w:r>
    </w:p>
    <w:p w14:paraId="53857985" w14:textId="44D0CD9D" w:rsidR="00BF2D42" w:rsidRDefault="00A3004C" w:rsidP="00BF2D42">
      <w:pPr>
        <w:rPr>
          <w:sz w:val="24"/>
          <w:szCs w:val="24"/>
          <w:rtl/>
        </w:rPr>
      </w:pPr>
      <w:r>
        <w:rPr>
          <w:noProof/>
          <w:lang w:eastAsia="en-US"/>
        </w:rPr>
        <mc:AlternateContent>
          <mc:Choice Requires="wps">
            <w:drawing>
              <wp:anchor distT="0" distB="2743200" distL="182880" distR="182880" simplePos="0" relativeHeight="251692032" behindDoc="0" locked="0" layoutInCell="1" allowOverlap="1" wp14:anchorId="196CD348" wp14:editId="7EF2436D">
                <wp:simplePos x="0" y="0"/>
                <wp:positionH relativeFrom="page">
                  <wp:posOffset>607060</wp:posOffset>
                </wp:positionH>
                <wp:positionV relativeFrom="margin">
                  <wp:posOffset>90805</wp:posOffset>
                </wp:positionV>
                <wp:extent cx="1247775" cy="2304288"/>
                <wp:effectExtent l="0" t="0" r="0" b="0"/>
                <wp:wrapSquare wrapText="largest"/>
                <wp:docPr id="850744103"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18A26A" w14:textId="77777777" w:rsidR="00A3004C" w:rsidRDefault="00A3004C" w:rsidP="00A3004C">
                            <w:pPr>
                              <w:pStyle w:val="Quote"/>
                              <w:rPr>
                                <w:rStyle w:val="QuoteChar"/>
                                <w:i/>
                                <w:iCs/>
                              </w:rPr>
                            </w:pPr>
                            <w:r w:rsidRPr="00655D8A">
                              <w:rPr>
                                <w:rStyle w:val="QuoteChar"/>
                                <w:i/>
                                <w:iCs/>
                              </w:rPr>
                              <w:t xml:space="preserve">  </w:t>
                            </w:r>
                          </w:p>
                          <w:p w14:paraId="13BFF742" w14:textId="77777777" w:rsidR="00884540" w:rsidRDefault="00884540" w:rsidP="00884540">
                            <w:pPr>
                              <w:pStyle w:val="Quote"/>
                              <w:rPr>
                                <w:rStyle w:val="QuoteChar"/>
                                <w:i/>
                                <w:iCs/>
                              </w:rPr>
                            </w:pPr>
                            <w:r>
                              <w:rPr>
                                <w:rStyle w:val="QuoteChar"/>
                                <w:i/>
                                <w:iCs/>
                              </w:rPr>
                              <w:t>Learning Outcome(s):</w:t>
                            </w:r>
                          </w:p>
                          <w:p w14:paraId="467D6B7A" w14:textId="60CF76AE" w:rsidR="00884540" w:rsidRDefault="003A4DE4" w:rsidP="00884540">
                            <w:pPr>
                              <w:pStyle w:val="Quote"/>
                              <w:rPr>
                                <w:rStyle w:val="QuoteChar"/>
                                <w:i/>
                                <w:iCs/>
                              </w:rPr>
                            </w:pPr>
                            <w:r w:rsidRPr="003A4DE4">
                              <w:rPr>
                                <w:rStyle w:val="QuoteChar"/>
                                <w:i/>
                                <w:iCs/>
                              </w:rPr>
                              <w:t>CLO1</w:t>
                            </w:r>
                            <w:r w:rsidRPr="003A4DE4">
                              <w:rPr>
                                <w:rStyle w:val="QuoteChar"/>
                                <w:i/>
                                <w:iCs/>
                              </w:rPr>
                              <w:tab/>
                              <w:t>Explain the fundamental concepts, models and algorithms of natural language processing</w:t>
                            </w:r>
                            <w:r w:rsidR="00884540" w:rsidRPr="00E93225">
                              <w:rPr>
                                <w:rStyle w:val="QuoteChar"/>
                                <w:i/>
                                <w:iCs/>
                              </w:rPr>
                              <w:t>.</w:t>
                            </w:r>
                          </w:p>
                          <w:p w14:paraId="5491129E" w14:textId="77777777" w:rsidR="00884540" w:rsidRDefault="00884540" w:rsidP="00884540"/>
                          <w:p w14:paraId="5C84156F" w14:textId="77777777" w:rsidR="00884540" w:rsidRDefault="00884540" w:rsidP="00884540"/>
                          <w:p w14:paraId="52371B97" w14:textId="77777777" w:rsidR="00884540" w:rsidRDefault="00884540" w:rsidP="00884540"/>
                          <w:p w14:paraId="272A48A6" w14:textId="77777777" w:rsidR="00884540" w:rsidRDefault="00884540" w:rsidP="00884540"/>
                          <w:p w14:paraId="1C31C526" w14:textId="77777777" w:rsidR="00884540" w:rsidRDefault="00884540" w:rsidP="00884540"/>
                          <w:p w14:paraId="3C65092A" w14:textId="77777777" w:rsidR="00884540" w:rsidRDefault="00884540" w:rsidP="00884540"/>
                          <w:p w14:paraId="619A127A" w14:textId="457B8305" w:rsidR="00A3004C" w:rsidRDefault="00A3004C" w:rsidP="00A3004C"/>
                          <w:p w14:paraId="6EC3AA5C" w14:textId="77777777" w:rsidR="00A3004C" w:rsidRDefault="00A3004C" w:rsidP="00A3004C"/>
                          <w:p w14:paraId="636B75AB" w14:textId="77777777" w:rsidR="00A3004C" w:rsidRDefault="00A3004C" w:rsidP="00A3004C"/>
                          <w:p w14:paraId="2C8E10D7" w14:textId="77777777" w:rsidR="00A3004C" w:rsidRDefault="00A3004C" w:rsidP="00A3004C"/>
                          <w:p w14:paraId="6128DB46" w14:textId="77777777" w:rsidR="00A3004C" w:rsidRPr="00FB3FB6" w:rsidRDefault="00A3004C" w:rsidP="00A3004C">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96CD348" id="_x0000_s1034" type="#_x0000_t202" alt="Sidebar" style="position:absolute;margin-left:47.8pt;margin-top:7.15pt;width:98.25pt;height:181.45pt;z-index:25169203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iEaQIAAD0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ed80nd2DcWBGu6h3YXg5ENJTVmKgM/C0/BTj2mh8YkObYCKD53E2Rb8r7/pI55mkqyc1bRMOQ8/&#10;d8IrzsxXS9N6NZ6M4valHxL8uXbda+2uugPqxpCeDCeTGLFoelF7qF5p3xfxNjIJK+nOnGMv3mG7&#10;2vReSLVYJBDtmRO4tCsnI3VsThy1l+ZVeNfNI9IoP0K/bmL2ZixbbPS0sNgh6DLNbKxvW82u7rSj&#10;aeq79yQ+Auf/CXV69ea/A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EZ2aIRpAgAAPQUAAA4AAAAAAAAAAAAAAAAALgIA&#10;AGRycy9lMm9Eb2MueG1sUEsBAi0AFAAGAAgAAAAhAA/2tBjeAAAACQEAAA8AAAAAAAAAAAAAAAAA&#10;wwQAAGRycy9kb3ducmV2LnhtbFBLBQYAAAAABAAEAPMAAADOBQAAAAA=&#10;" filled="f" stroked="f" strokeweight=".5pt">
                <v:textbox inset="3.6pt,0,3.6pt,0">
                  <w:txbxContent>
                    <w:p w14:paraId="3618A26A" w14:textId="77777777" w:rsidR="00A3004C" w:rsidRDefault="00A3004C" w:rsidP="00A3004C">
                      <w:pPr>
                        <w:pStyle w:val="Quote"/>
                        <w:rPr>
                          <w:rStyle w:val="QuoteChar"/>
                          <w:i/>
                          <w:iCs/>
                        </w:rPr>
                      </w:pPr>
                      <w:r w:rsidRPr="00655D8A">
                        <w:rPr>
                          <w:rStyle w:val="QuoteChar"/>
                          <w:i/>
                          <w:iCs/>
                        </w:rPr>
                        <w:t xml:space="preserve">  </w:t>
                      </w:r>
                    </w:p>
                    <w:p w14:paraId="13BFF742" w14:textId="77777777" w:rsidR="00884540" w:rsidRDefault="00884540" w:rsidP="00884540">
                      <w:pPr>
                        <w:pStyle w:val="Quote"/>
                        <w:rPr>
                          <w:rStyle w:val="QuoteChar"/>
                          <w:i/>
                          <w:iCs/>
                        </w:rPr>
                      </w:pPr>
                      <w:r>
                        <w:rPr>
                          <w:rStyle w:val="QuoteChar"/>
                          <w:i/>
                          <w:iCs/>
                        </w:rPr>
                        <w:t>Learning Outcome(s):</w:t>
                      </w:r>
                    </w:p>
                    <w:p w14:paraId="467D6B7A" w14:textId="60CF76AE" w:rsidR="00884540" w:rsidRDefault="003A4DE4" w:rsidP="00884540">
                      <w:pPr>
                        <w:pStyle w:val="Quote"/>
                        <w:rPr>
                          <w:rStyle w:val="QuoteChar"/>
                          <w:i/>
                          <w:iCs/>
                        </w:rPr>
                      </w:pPr>
                      <w:r w:rsidRPr="003A4DE4">
                        <w:rPr>
                          <w:rStyle w:val="QuoteChar"/>
                          <w:i/>
                          <w:iCs/>
                        </w:rPr>
                        <w:t>CLO1</w:t>
                      </w:r>
                      <w:r w:rsidRPr="003A4DE4">
                        <w:rPr>
                          <w:rStyle w:val="QuoteChar"/>
                          <w:i/>
                          <w:iCs/>
                        </w:rPr>
                        <w:tab/>
                        <w:t>Explain the fundamental concepts, models and algorithms of natural language processing</w:t>
                      </w:r>
                      <w:r w:rsidR="00884540" w:rsidRPr="00E93225">
                        <w:rPr>
                          <w:rStyle w:val="QuoteChar"/>
                          <w:i/>
                          <w:iCs/>
                        </w:rPr>
                        <w:t>.</w:t>
                      </w:r>
                    </w:p>
                    <w:p w14:paraId="5491129E" w14:textId="77777777" w:rsidR="00884540" w:rsidRDefault="00884540" w:rsidP="00884540"/>
                    <w:p w14:paraId="5C84156F" w14:textId="77777777" w:rsidR="00884540" w:rsidRDefault="00884540" w:rsidP="00884540"/>
                    <w:p w14:paraId="52371B97" w14:textId="77777777" w:rsidR="00884540" w:rsidRDefault="00884540" w:rsidP="00884540"/>
                    <w:p w14:paraId="272A48A6" w14:textId="77777777" w:rsidR="00884540" w:rsidRDefault="00884540" w:rsidP="00884540"/>
                    <w:p w14:paraId="1C31C526" w14:textId="77777777" w:rsidR="00884540" w:rsidRDefault="00884540" w:rsidP="00884540"/>
                    <w:p w14:paraId="3C65092A" w14:textId="77777777" w:rsidR="00884540" w:rsidRDefault="00884540" w:rsidP="00884540"/>
                    <w:p w14:paraId="619A127A" w14:textId="457B8305" w:rsidR="00A3004C" w:rsidRDefault="00A3004C" w:rsidP="00A3004C"/>
                    <w:p w14:paraId="6EC3AA5C" w14:textId="77777777" w:rsidR="00A3004C" w:rsidRDefault="00A3004C" w:rsidP="00A3004C"/>
                    <w:p w14:paraId="636B75AB" w14:textId="77777777" w:rsidR="00A3004C" w:rsidRDefault="00A3004C" w:rsidP="00A3004C"/>
                    <w:p w14:paraId="2C8E10D7" w14:textId="77777777" w:rsidR="00A3004C" w:rsidRDefault="00A3004C" w:rsidP="00A3004C"/>
                    <w:p w14:paraId="6128DB46" w14:textId="77777777" w:rsidR="00A3004C" w:rsidRPr="00FB3FB6" w:rsidRDefault="00A3004C" w:rsidP="00A3004C">
                      <w:pPr>
                        <w:jc w:val="center"/>
                        <w:rPr>
                          <w:b/>
                          <w:bCs/>
                          <w:color w:val="auto"/>
                          <w:sz w:val="24"/>
                          <w:szCs w:val="24"/>
                        </w:rPr>
                      </w:pPr>
                    </w:p>
                  </w:txbxContent>
                </v:textbox>
                <w10:wrap type="square" side="largest" anchorx="page" anchory="margin"/>
              </v:shape>
            </w:pict>
          </mc:Fallback>
        </mc:AlternateContent>
      </w:r>
      <w:r w:rsidR="002C332A" w:rsidRPr="002C332A">
        <w:rPr>
          <w:sz w:val="24"/>
          <w:szCs w:val="24"/>
        </w:rPr>
        <w:t>Explore the SMS dataset and prepare the messages for subsequent NLP analysis. Your analysis should examine the distribution of ham and spam messages and identify textual characteristics that may help distinguish between the two classes. Design and implement an appropriate text preprocessing pipeline using techniques covered in the course, such as regular expressions, tokenization, case normalization, punctuation handling, stopword removal, and stemming where appropriate.</w:t>
      </w:r>
      <w:r w:rsidR="00FB347A" w:rsidRPr="00FB347A">
        <w:t xml:space="preserve"> </w:t>
      </w:r>
      <w:r w:rsidR="00FB347A" w:rsidRPr="00FB347A">
        <w:rPr>
          <w:sz w:val="24"/>
          <w:szCs w:val="24"/>
        </w:rPr>
        <w:t>Clearly present the preprocessing steps, provide examples of messages before and after preprocessing, and justify your choices.</w:t>
      </w:r>
      <w:r w:rsidR="00FB347A">
        <w:rPr>
          <w:sz w:val="24"/>
          <w:szCs w:val="24"/>
        </w:rPr>
        <w:t xml:space="preserve"> </w:t>
      </w:r>
      <w:r w:rsidR="00624295">
        <w:rPr>
          <w:sz w:val="24"/>
          <w:szCs w:val="24"/>
        </w:rPr>
        <w:t xml:space="preserve"> </w:t>
      </w:r>
      <w:r w:rsidR="00FC7E81" w:rsidRPr="00FC7E81">
        <w:rPr>
          <w:color w:val="EE0000"/>
          <w:sz w:val="24"/>
          <w:szCs w:val="24"/>
        </w:rPr>
        <w:t>[</w:t>
      </w:r>
      <w:r w:rsidR="00FB347A">
        <w:rPr>
          <w:color w:val="EE0000"/>
          <w:sz w:val="24"/>
          <w:szCs w:val="24"/>
        </w:rPr>
        <w:t>2</w:t>
      </w:r>
      <w:r w:rsidR="002F5673">
        <w:rPr>
          <w:color w:val="EE0000"/>
          <w:sz w:val="24"/>
          <w:szCs w:val="24"/>
        </w:rPr>
        <w:t>.5</w:t>
      </w:r>
      <w:r w:rsidR="00FC7E81" w:rsidRPr="00FC7E81">
        <w:rPr>
          <w:color w:val="EE0000"/>
          <w:sz w:val="24"/>
          <w:szCs w:val="24"/>
        </w:rPr>
        <w:t xml:space="preserve"> marks]</w:t>
      </w:r>
      <w:r w:rsidR="00BF2D42" w:rsidRPr="00260147">
        <w:rPr>
          <w:sz w:val="24"/>
          <w:szCs w:val="24"/>
        </w:rPr>
        <w:br/>
      </w:r>
    </w:p>
    <w:p w14:paraId="72572057" w14:textId="77777777" w:rsidR="00B55888" w:rsidRPr="00777BC7" w:rsidRDefault="00B55888" w:rsidP="00B55888">
      <w:pPr>
        <w:pStyle w:val="Signature"/>
        <w:spacing w:before="160" w:after="160"/>
        <w:contextualSpacing w:val="0"/>
        <w:jc w:val="both"/>
        <w:rPr>
          <w:rFonts w:ascii="Times New Roman" w:hAnsi="Times New Roman" w:cs="Times New Roman"/>
          <w:color w:val="auto"/>
          <w:sz w:val="24"/>
          <w:szCs w:val="24"/>
        </w:rPr>
      </w:pPr>
      <w:r w:rsidRPr="00777BC7">
        <w:rPr>
          <w:rFonts w:ascii="Times New Roman" w:hAnsi="Times New Roman" w:cs="Times New Roman"/>
          <w:b/>
          <w:bCs/>
          <w:color w:val="auto"/>
          <w:sz w:val="24"/>
          <w:szCs w:val="24"/>
        </w:rPr>
        <w:t>Answer</w:t>
      </w:r>
      <w:r w:rsidRPr="00777BC7">
        <w:rPr>
          <w:rFonts w:ascii="Times New Roman" w:hAnsi="Times New Roman" w:cs="Times New Roman"/>
          <w:color w:val="auto"/>
          <w:sz w:val="24"/>
          <w:szCs w:val="24"/>
        </w:rPr>
        <w:t>:</w:t>
      </w:r>
    </w:p>
    <w:p w14:paraId="1864D95B" w14:textId="77777777" w:rsidR="0065684E" w:rsidRPr="0065684E" w:rsidRDefault="0065684E" w:rsidP="0065684E">
      <w:pPr>
        <w:pStyle w:val="ITStyle"/>
        <w:rPr>
          <w:b/>
          <w:bCs/>
        </w:rPr>
      </w:pPr>
      <w:r w:rsidRPr="0065684E">
        <w:rPr>
          <w:b/>
          <w:bCs/>
        </w:rPr>
        <w:t>Dataset exploration</w:t>
      </w:r>
    </w:p>
    <w:p w14:paraId="6FF33965" w14:textId="77777777" w:rsidR="0065684E" w:rsidRPr="0065684E" w:rsidRDefault="0065684E" w:rsidP="0065684E">
      <w:pPr>
        <w:pStyle w:val="ITStyle"/>
      </w:pPr>
      <w:r w:rsidRPr="0065684E">
        <w:t>The system classifies legitimate SMS messages as ham and unsolicited messages as spam. The downloaded collection contains 5,574 nonempty labeled records: 4,827 ham (86.60%) and 747 spam (13.40%). Every label is valid, and there are no empty messages in the parsed file. The collection is attributed to Almeida and Hidalgo (2011). Its imbalanced classes make a high accuracy score alone an insufficient measure of filtering quality.</w:t>
      </w:r>
    </w:p>
    <w:tbl>
      <w:tblPr>
        <w:tblW w:w="0" w:type="auto"/>
        <w:jc w:val="center"/>
        <w:tblLayout w:type="fixed"/>
        <w:tblLook w:val="04A0" w:firstRow="1" w:lastRow="0" w:firstColumn="1" w:lastColumn="0" w:noHBand="0" w:noVBand="1"/>
      </w:tblPr>
      <w:tblGrid>
        <w:gridCol w:w="5328"/>
        <w:gridCol w:w="2160"/>
        <w:gridCol w:w="2160"/>
      </w:tblGrid>
      <w:tr w:rsidR="0065684E" w:rsidRPr="0065684E" w14:paraId="228105B4" w14:textId="77777777" w:rsidTr="00DC0784">
        <w:trPr>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0EDC084" w14:textId="77777777" w:rsidR="0065684E" w:rsidRPr="0065684E" w:rsidRDefault="0065684E" w:rsidP="0065684E">
            <w:pPr>
              <w:pStyle w:val="ITStyle"/>
            </w:pPr>
            <w:r w:rsidRPr="0065684E">
              <w:rPr>
                <w:b/>
              </w:rPr>
              <w:t>Observed mean per message</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BFF664A" w14:textId="77777777" w:rsidR="0065684E" w:rsidRPr="0065684E" w:rsidRDefault="0065684E" w:rsidP="0065684E">
            <w:pPr>
              <w:pStyle w:val="ITStyle"/>
            </w:pPr>
            <w:r w:rsidRPr="0065684E">
              <w:rPr>
                <w:b/>
              </w:rPr>
              <w:t>Ham</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003F2A9" w14:textId="77777777" w:rsidR="0065684E" w:rsidRPr="0065684E" w:rsidRDefault="0065684E" w:rsidP="0065684E">
            <w:pPr>
              <w:pStyle w:val="ITStyle"/>
            </w:pPr>
            <w:r w:rsidRPr="0065684E">
              <w:rPr>
                <w:b/>
              </w:rPr>
              <w:t>Spam</w:t>
            </w:r>
          </w:p>
        </w:tc>
      </w:tr>
      <w:tr w:rsidR="0065684E" w:rsidRPr="0065684E" w14:paraId="528C8E56" w14:textId="77777777" w:rsidTr="00DC0784">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488BB" w14:textId="77777777" w:rsidR="0065684E" w:rsidRPr="0065684E" w:rsidRDefault="0065684E" w:rsidP="0065684E">
            <w:pPr>
              <w:pStyle w:val="ITStyle"/>
            </w:pPr>
            <w:r w:rsidRPr="0065684E">
              <w:t>Characters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E4C91" w14:textId="77777777" w:rsidR="0065684E" w:rsidRPr="0065684E" w:rsidRDefault="0065684E" w:rsidP="0065684E">
            <w:pPr>
              <w:pStyle w:val="ITStyle"/>
            </w:pPr>
            <w:r w:rsidRPr="0065684E">
              <w:t>71.472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C4053" w14:textId="77777777" w:rsidR="0065684E" w:rsidRPr="0065684E" w:rsidRDefault="0065684E" w:rsidP="0065684E">
            <w:pPr>
              <w:pStyle w:val="ITStyle"/>
            </w:pPr>
            <w:r w:rsidRPr="0065684E">
              <w:t>138.676</w:t>
            </w:r>
          </w:p>
        </w:tc>
      </w:tr>
      <w:tr w:rsidR="0065684E" w:rsidRPr="0065684E" w14:paraId="1FC9D457" w14:textId="77777777" w:rsidTr="00DC0784">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53D5F71" w14:textId="77777777" w:rsidR="0065684E" w:rsidRPr="0065684E" w:rsidRDefault="0065684E" w:rsidP="0065684E">
            <w:pPr>
              <w:pStyle w:val="ITStyle"/>
            </w:pPr>
            <w:r w:rsidRPr="0065684E">
              <w:t>Whitespace separated words</w:t>
            </w:r>
          </w:p>
        </w:tc>
        <w:tc>
          <w:tcPr>
            <w:tcW w:w="216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E8368F6" w14:textId="77777777" w:rsidR="0065684E" w:rsidRPr="0065684E" w:rsidRDefault="0065684E" w:rsidP="0065684E">
            <w:pPr>
              <w:pStyle w:val="ITStyle"/>
            </w:pPr>
            <w:r w:rsidRPr="0065684E">
              <w:t>14.304</w:t>
            </w:r>
          </w:p>
        </w:tc>
        <w:tc>
          <w:tcPr>
            <w:tcW w:w="216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25E8966" w14:textId="77777777" w:rsidR="0065684E" w:rsidRPr="0065684E" w:rsidRDefault="0065684E" w:rsidP="0065684E">
            <w:pPr>
              <w:pStyle w:val="ITStyle"/>
            </w:pPr>
            <w:r w:rsidRPr="0065684E">
              <w:t>23.912</w:t>
            </w:r>
          </w:p>
        </w:tc>
      </w:tr>
      <w:tr w:rsidR="0065684E" w:rsidRPr="0065684E" w14:paraId="759C3058" w14:textId="77777777" w:rsidTr="00DC0784">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3CF9F" w14:textId="77777777" w:rsidR="0065684E" w:rsidRPr="0065684E" w:rsidRDefault="0065684E" w:rsidP="0065684E">
            <w:pPr>
              <w:pStyle w:val="ITStyle"/>
            </w:pPr>
            <w:r w:rsidRPr="0065684E">
              <w:t>Digits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0BB36" w14:textId="77777777" w:rsidR="0065684E" w:rsidRPr="0065684E" w:rsidRDefault="0065684E" w:rsidP="0065684E">
            <w:pPr>
              <w:pStyle w:val="ITStyle"/>
            </w:pPr>
            <w:r w:rsidRPr="0065684E">
              <w:t>0.305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AE627" w14:textId="77777777" w:rsidR="0065684E" w:rsidRPr="0065684E" w:rsidRDefault="0065684E" w:rsidP="0065684E">
            <w:pPr>
              <w:pStyle w:val="ITStyle"/>
            </w:pPr>
            <w:r w:rsidRPr="0065684E">
              <w:t>15.813</w:t>
            </w:r>
          </w:p>
        </w:tc>
      </w:tr>
      <w:tr w:rsidR="0065684E" w:rsidRPr="0065684E" w14:paraId="38DBF41A" w14:textId="77777777" w:rsidTr="00DC0784">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3F7996E" w14:textId="77777777" w:rsidR="0065684E" w:rsidRPr="0065684E" w:rsidRDefault="0065684E" w:rsidP="0065684E">
            <w:pPr>
              <w:pStyle w:val="ITStyle"/>
            </w:pPr>
            <w:r w:rsidRPr="0065684E">
              <w:t>Exclamation marks</w:t>
            </w:r>
          </w:p>
        </w:tc>
        <w:tc>
          <w:tcPr>
            <w:tcW w:w="216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CC5D55F" w14:textId="77777777" w:rsidR="0065684E" w:rsidRPr="0065684E" w:rsidRDefault="0065684E" w:rsidP="0065684E">
            <w:pPr>
              <w:pStyle w:val="ITStyle"/>
            </w:pPr>
            <w:r w:rsidRPr="0065684E">
              <w:t>0.177</w:t>
            </w:r>
          </w:p>
        </w:tc>
        <w:tc>
          <w:tcPr>
            <w:tcW w:w="216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C977121" w14:textId="77777777" w:rsidR="0065684E" w:rsidRPr="0065684E" w:rsidRDefault="0065684E" w:rsidP="0065684E">
            <w:pPr>
              <w:pStyle w:val="ITStyle"/>
            </w:pPr>
            <w:r w:rsidRPr="0065684E">
              <w:t>0.730</w:t>
            </w:r>
          </w:p>
        </w:tc>
      </w:tr>
      <w:tr w:rsidR="0065684E" w:rsidRPr="0065684E" w14:paraId="513FDA17" w14:textId="77777777" w:rsidTr="00DC0784">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05F9C" w14:textId="77777777" w:rsidR="0065684E" w:rsidRPr="0065684E" w:rsidRDefault="0065684E" w:rsidP="0065684E">
            <w:pPr>
              <w:pStyle w:val="ITStyle"/>
            </w:pPr>
            <w:r w:rsidRPr="0065684E">
              <w:t>Fraction containing detected URL</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0DF86" w14:textId="77777777" w:rsidR="0065684E" w:rsidRPr="0065684E" w:rsidRDefault="0065684E" w:rsidP="0065684E">
            <w:pPr>
              <w:pStyle w:val="ITStyle"/>
            </w:pPr>
            <w:r w:rsidRPr="0065684E">
              <w:t>0.000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C218D" w14:textId="77777777" w:rsidR="0065684E" w:rsidRPr="0065684E" w:rsidRDefault="0065684E" w:rsidP="0065684E">
            <w:pPr>
              <w:pStyle w:val="ITStyle"/>
            </w:pPr>
            <w:r w:rsidRPr="0065684E">
              <w:t>0.142</w:t>
            </w:r>
          </w:p>
        </w:tc>
      </w:tr>
    </w:tbl>
    <w:p w14:paraId="199E8338" w14:textId="77777777" w:rsidR="0065684E" w:rsidRPr="0065684E" w:rsidRDefault="0065684E" w:rsidP="0065684E">
      <w:pPr>
        <w:pStyle w:val="ITStyle"/>
      </w:pPr>
    </w:p>
    <w:p w14:paraId="711CAD2B" w14:textId="77777777" w:rsidR="0065684E" w:rsidRPr="0065684E" w:rsidRDefault="0065684E" w:rsidP="0065684E">
      <w:pPr>
        <w:pStyle w:val="ITStyle"/>
      </w:pPr>
      <w:r w:rsidRPr="0065684E">
        <w:t>Spam messages are longer and contain substantially more digits, consistent with offers, contact numbers and premium services. Exclamation marks are also more frequent. The URL detector recognizes http, https and www patterns; the zero rounded ham mean does not establish that legitimate messages never contain links. These are descriptive associations, not rules that every message must follow. Numerical statistics are not added as classifier features in this experiment.</w:t>
      </w:r>
    </w:p>
    <w:p w14:paraId="742C42CE" w14:textId="77777777" w:rsidR="0065684E" w:rsidRPr="0065684E" w:rsidRDefault="0065684E" w:rsidP="0065684E">
      <w:pPr>
        <w:pStyle w:val="ITStyle"/>
        <w:rPr>
          <w:b/>
          <w:bCs/>
        </w:rPr>
      </w:pPr>
      <w:r w:rsidRPr="0065684E">
        <w:rPr>
          <w:b/>
          <w:bCs/>
        </w:rPr>
        <w:t>Data partition and leakage control</w:t>
      </w:r>
    </w:p>
    <w:p w14:paraId="610BC029" w14:textId="77777777" w:rsidR="0065684E" w:rsidRPr="0065684E" w:rsidRDefault="0065684E" w:rsidP="0065684E">
      <w:pPr>
        <w:pStyle w:val="ITStyle"/>
      </w:pPr>
      <w:r w:rsidRPr="0065684E">
        <w:t>Messages are grouped by lowercase text with collapsed whitespace. Retaining the first record in each group removes 415 duplicates and leaves 5,159 messages; no group has conflicting labels. A stratified split with seed 483 creates approximately 70% training, 15% validation and 15% test data. The split is made once and reused for every model. Lowercase whitespace normalized duplicates cannot cross splits. Related campaign messages can still occur in different partitions, so this evaluation may be easier than a completely new campaign test.</w:t>
      </w:r>
    </w:p>
    <w:tbl>
      <w:tblPr>
        <w:tblW w:w="0" w:type="auto"/>
        <w:jc w:val="center"/>
        <w:tblLayout w:type="fixed"/>
        <w:tblLook w:val="04A0" w:firstRow="1" w:lastRow="0" w:firstColumn="1" w:lastColumn="0" w:noHBand="0" w:noVBand="1"/>
      </w:tblPr>
      <w:tblGrid>
        <w:gridCol w:w="4032"/>
        <w:gridCol w:w="1872"/>
        <w:gridCol w:w="1872"/>
        <w:gridCol w:w="1872"/>
      </w:tblGrid>
      <w:tr w:rsidR="0065684E" w:rsidRPr="0065684E" w14:paraId="19854DB2" w14:textId="77777777" w:rsidTr="00DC0784">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AD7D152" w14:textId="77777777" w:rsidR="0065684E" w:rsidRPr="0065684E" w:rsidRDefault="0065684E" w:rsidP="0065684E">
            <w:pPr>
              <w:pStyle w:val="ITStyle"/>
            </w:pPr>
            <w:r w:rsidRPr="0065684E">
              <w:rPr>
                <w:b/>
              </w:rPr>
              <w:t>Partition</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485E3E5" w14:textId="77777777" w:rsidR="0065684E" w:rsidRPr="0065684E" w:rsidRDefault="0065684E" w:rsidP="0065684E">
            <w:pPr>
              <w:pStyle w:val="ITStyle"/>
            </w:pPr>
            <w:r w:rsidRPr="0065684E">
              <w:rPr>
                <w:b/>
              </w:rPr>
              <w:t>Ham</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F84AF5D" w14:textId="77777777" w:rsidR="0065684E" w:rsidRPr="0065684E" w:rsidRDefault="0065684E" w:rsidP="0065684E">
            <w:pPr>
              <w:pStyle w:val="ITStyle"/>
            </w:pPr>
            <w:r w:rsidRPr="0065684E">
              <w:rPr>
                <w:b/>
              </w:rPr>
              <w:t>Spam</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48878F" w14:textId="77777777" w:rsidR="0065684E" w:rsidRPr="0065684E" w:rsidRDefault="0065684E" w:rsidP="0065684E">
            <w:pPr>
              <w:pStyle w:val="ITStyle"/>
            </w:pPr>
            <w:r w:rsidRPr="0065684E">
              <w:rPr>
                <w:b/>
              </w:rPr>
              <w:t>Total</w:t>
            </w:r>
          </w:p>
        </w:tc>
      </w:tr>
      <w:tr w:rsidR="0065684E" w:rsidRPr="0065684E" w14:paraId="3AB82C60" w14:textId="77777777" w:rsidTr="00DC0784">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269DA" w14:textId="77777777" w:rsidR="0065684E" w:rsidRPr="0065684E" w:rsidRDefault="0065684E" w:rsidP="0065684E">
            <w:pPr>
              <w:pStyle w:val="ITStyle"/>
            </w:pPr>
            <w:r w:rsidRPr="0065684E">
              <w:t>Training</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38EE9" w14:textId="77777777" w:rsidR="0065684E" w:rsidRPr="0065684E" w:rsidRDefault="0065684E" w:rsidP="0065684E">
            <w:pPr>
              <w:pStyle w:val="ITStyle"/>
            </w:pPr>
            <w:r w:rsidRPr="0065684E">
              <w:t>3162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E5BC2" w14:textId="77777777" w:rsidR="0065684E" w:rsidRPr="0065684E" w:rsidRDefault="0065684E" w:rsidP="0065684E">
            <w:pPr>
              <w:pStyle w:val="ITStyle"/>
            </w:pPr>
            <w:r w:rsidRPr="0065684E">
              <w:t>449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2F686" w14:textId="77777777" w:rsidR="0065684E" w:rsidRPr="0065684E" w:rsidRDefault="0065684E" w:rsidP="0065684E">
            <w:pPr>
              <w:pStyle w:val="ITStyle"/>
            </w:pPr>
            <w:r w:rsidRPr="0065684E">
              <w:t>3611</w:t>
            </w:r>
          </w:p>
        </w:tc>
      </w:tr>
      <w:tr w:rsidR="0065684E" w:rsidRPr="0065684E" w14:paraId="06345946" w14:textId="77777777" w:rsidTr="00DC0784">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68B3378" w14:textId="77777777" w:rsidR="0065684E" w:rsidRPr="0065684E" w:rsidRDefault="0065684E" w:rsidP="0065684E">
            <w:pPr>
              <w:pStyle w:val="ITStyle"/>
            </w:pPr>
            <w:r w:rsidRPr="0065684E">
              <w:t>Validation</w:t>
            </w:r>
          </w:p>
        </w:tc>
        <w:tc>
          <w:tcPr>
            <w:tcW w:w="187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5425F34" w14:textId="77777777" w:rsidR="0065684E" w:rsidRPr="0065684E" w:rsidRDefault="0065684E" w:rsidP="0065684E">
            <w:pPr>
              <w:pStyle w:val="ITStyle"/>
            </w:pPr>
            <w:r w:rsidRPr="0065684E">
              <w:t>677</w:t>
            </w:r>
          </w:p>
        </w:tc>
        <w:tc>
          <w:tcPr>
            <w:tcW w:w="187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E4B3B36" w14:textId="77777777" w:rsidR="0065684E" w:rsidRPr="0065684E" w:rsidRDefault="0065684E" w:rsidP="0065684E">
            <w:pPr>
              <w:pStyle w:val="ITStyle"/>
            </w:pPr>
            <w:r w:rsidRPr="0065684E">
              <w:t>97</w:t>
            </w:r>
          </w:p>
        </w:tc>
        <w:tc>
          <w:tcPr>
            <w:tcW w:w="187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72B60FB" w14:textId="77777777" w:rsidR="0065684E" w:rsidRPr="0065684E" w:rsidRDefault="0065684E" w:rsidP="0065684E">
            <w:pPr>
              <w:pStyle w:val="ITStyle"/>
            </w:pPr>
            <w:r w:rsidRPr="0065684E">
              <w:t>774</w:t>
            </w:r>
          </w:p>
        </w:tc>
      </w:tr>
      <w:tr w:rsidR="0065684E" w:rsidRPr="0065684E" w14:paraId="33C8C4C1" w14:textId="77777777" w:rsidTr="00DC0784">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18EF9" w14:textId="77777777" w:rsidR="0065684E" w:rsidRPr="0065684E" w:rsidRDefault="0065684E" w:rsidP="0065684E">
            <w:pPr>
              <w:pStyle w:val="ITStyle"/>
            </w:pPr>
            <w:r w:rsidRPr="0065684E">
              <w:t>Test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6B74E" w14:textId="77777777" w:rsidR="0065684E" w:rsidRPr="0065684E" w:rsidRDefault="0065684E" w:rsidP="0065684E">
            <w:pPr>
              <w:pStyle w:val="ITStyle"/>
            </w:pPr>
            <w:r w:rsidRPr="0065684E">
              <w:t>678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304CD" w14:textId="77777777" w:rsidR="0065684E" w:rsidRPr="0065684E" w:rsidRDefault="0065684E" w:rsidP="0065684E">
            <w:pPr>
              <w:pStyle w:val="ITStyle"/>
            </w:pPr>
            <w:r w:rsidRPr="0065684E">
              <w:t>96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C01AA" w14:textId="77777777" w:rsidR="0065684E" w:rsidRPr="0065684E" w:rsidRDefault="0065684E" w:rsidP="0065684E">
            <w:pPr>
              <w:pStyle w:val="ITStyle"/>
            </w:pPr>
            <w:r w:rsidRPr="0065684E">
              <w:t>774</w:t>
            </w:r>
          </w:p>
        </w:tc>
      </w:tr>
    </w:tbl>
    <w:p w14:paraId="3830EC77" w14:textId="77777777" w:rsidR="0065684E" w:rsidRPr="0065684E" w:rsidRDefault="0065684E" w:rsidP="0065684E">
      <w:pPr>
        <w:pStyle w:val="ITStyle"/>
      </w:pPr>
    </w:p>
    <w:p w14:paraId="47EC6E97" w14:textId="77777777" w:rsidR="0065684E" w:rsidRPr="0065684E" w:rsidRDefault="0065684E" w:rsidP="0065684E">
      <w:pPr>
        <w:pStyle w:val="ITStyle"/>
      </w:pPr>
      <w:r w:rsidRPr="0065684E">
        <w:t>The validation set selects model settings and neural checkpoints. Test labels do not select hyperparameters, stopping epochs or thresholds. The vectorizer, vocabulary and imbalance weights are fitted using training messages only. Evaluation uses the original deduplicated class distribution and a fixed spam probability threshold of 0.5 for all models.</w:t>
      </w:r>
    </w:p>
    <w:p w14:paraId="545B7D22" w14:textId="77777777" w:rsidR="0065684E" w:rsidRPr="0065684E" w:rsidRDefault="0065684E" w:rsidP="0065684E">
      <w:pPr>
        <w:pStyle w:val="ITStyle"/>
        <w:rPr>
          <w:b/>
          <w:bCs/>
        </w:rPr>
      </w:pPr>
      <w:r w:rsidRPr="0065684E">
        <w:rPr>
          <w:b/>
          <w:bCs/>
        </w:rPr>
        <w:t>Preprocessing pipeline and justification</w:t>
      </w:r>
    </w:p>
    <w:p w14:paraId="54DC58DE" w14:textId="77777777" w:rsidR="0065684E" w:rsidRPr="0065684E" w:rsidRDefault="0065684E" w:rsidP="0065684E">
      <w:pPr>
        <w:pStyle w:val="ITStyle"/>
      </w:pPr>
      <w:r w:rsidRPr="0065684E">
        <w:t>For the classical models and LSTM, regular expressions first lowercase text and replace URLs with urltoken, currency symbols with moneytoken and each consecutive digit run with numbertoken. This retains useful structural clues while reducing vocabulary fragmentation caused by changing numbers and links. An alphabetic tokenizer retains internal apostrophes, and tokens are joined with spaces. Other punctuation is removed from model input. A decimal price can become more than one numbertoken; exact price information is deliberately sacrificed.</w:t>
      </w:r>
    </w:p>
    <w:p w14:paraId="244A1C7C" w14:textId="77777777" w:rsidR="0065684E" w:rsidRPr="0065684E" w:rsidRDefault="0065684E" w:rsidP="0065684E">
      <w:pPr>
        <w:pStyle w:val="ITStyle"/>
      </w:pPr>
      <w:r w:rsidRPr="0065684E">
        <w:t>Stopwords remain because short messages have little context, and removing words such as “not” can alter meaning. The notebook demonstrates Porter stemming, but stemming is not applied to the final models because informal SMS words and abbreviations may be distorted. For example, “Joking” becomes “joke” and “crazy” becomes “crazi”. These design decisions are reasonable starting choices rather than conclusions from a preprocessing ablation. BERT instead receives the original message through its pretrained uncased WordPiece tokenizer, preserving the input conventions used during pretraining.</w:t>
      </w:r>
    </w:p>
    <w:p w14:paraId="4A3380BC" w14:textId="77777777" w:rsidR="0065684E" w:rsidRPr="0065684E" w:rsidRDefault="0065684E" w:rsidP="0065684E">
      <w:pPr>
        <w:pStyle w:val="ITStyle"/>
      </w:pPr>
      <w:r w:rsidRPr="0065684E">
        <w:t>Before (ham): Ok lar... Joking wif u oni...</w:t>
      </w:r>
    </w:p>
    <w:p w14:paraId="34DE9546" w14:textId="77777777" w:rsidR="0065684E" w:rsidRPr="0065684E" w:rsidRDefault="0065684E" w:rsidP="0065684E">
      <w:pPr>
        <w:pStyle w:val="ITStyle"/>
      </w:pPr>
      <w:r w:rsidRPr="0065684E">
        <w:t>After: ok lar joking wif u oni</w:t>
      </w:r>
    </w:p>
    <w:p w14:paraId="5A116443" w14:textId="77777777" w:rsidR="0065684E" w:rsidRPr="0065684E" w:rsidRDefault="0065684E" w:rsidP="0065684E">
      <w:pPr>
        <w:pStyle w:val="ITStyle"/>
      </w:pPr>
      <w:r w:rsidRPr="0065684E">
        <w:t>Before (spam): Free entry in 2 a wkly comp to win FA Cup final tkts 21st May 2005. Text FA to 87121 to receive entry question(std txt rate)T&amp;C's apply 08452810075over18's</w:t>
      </w:r>
    </w:p>
    <w:p w14:paraId="68404344" w14:textId="77777777" w:rsidR="0065684E" w:rsidRPr="0065684E" w:rsidRDefault="0065684E" w:rsidP="0065684E">
      <w:pPr>
        <w:pStyle w:val="ITStyle"/>
      </w:pPr>
      <w:r w:rsidRPr="0065684E">
        <w:t>After: free entry in numbertoken a wkly comp to win fa cup final tkts numbertoken st may numbertoken text fa to numbertoken to receive entry question std txt rate t c's apply numbertoken over numbertoken s</w:t>
      </w:r>
    </w:p>
    <w:p w14:paraId="13809E32" w14:textId="77777777" w:rsidR="00B55888" w:rsidRDefault="00B55888" w:rsidP="00B55888">
      <w:pPr>
        <w:pStyle w:val="ITStyle"/>
      </w:pPr>
    </w:p>
    <w:p w14:paraId="5825A7C6" w14:textId="77777777" w:rsidR="00B55888" w:rsidRPr="00260147" w:rsidRDefault="00B55888" w:rsidP="00BF2D42">
      <w:pPr>
        <w:rPr>
          <w:sz w:val="24"/>
          <w:szCs w:val="24"/>
        </w:rPr>
      </w:pPr>
    </w:p>
    <w:p w14:paraId="1396ACF6" w14:textId="77777777" w:rsidR="00BF2D42" w:rsidRDefault="00BF2D42" w:rsidP="00BF2D42">
      <w:r>
        <w:br/>
      </w:r>
    </w:p>
    <w:p w14:paraId="16760979" w14:textId="7294A6F1" w:rsidR="00BF2D42" w:rsidRDefault="00BF2D42" w:rsidP="00BF2D42">
      <w:pPr>
        <w:pStyle w:val="Heading1"/>
      </w:pPr>
      <w:r>
        <w:t>Task 2</w:t>
      </w:r>
      <w:r w:rsidR="0039040A">
        <w:t xml:space="preserve">: </w:t>
      </w:r>
      <w:r w:rsidR="0039040A" w:rsidRPr="0039040A">
        <w:t>Vector Representation and Similarity</w:t>
      </w:r>
    </w:p>
    <w:p w14:paraId="495631F6" w14:textId="37350D69" w:rsidR="00BF2D42" w:rsidRPr="00260147" w:rsidRDefault="005C6D23" w:rsidP="00BF2D42">
      <w:pPr>
        <w:rPr>
          <w:sz w:val="24"/>
          <w:szCs w:val="24"/>
        </w:rPr>
      </w:pPr>
      <w:r>
        <w:rPr>
          <w:noProof/>
          <w:lang w:eastAsia="en-US"/>
        </w:rPr>
        <mc:AlternateContent>
          <mc:Choice Requires="wps">
            <w:drawing>
              <wp:anchor distT="0" distB="2743200" distL="182880" distR="182880" simplePos="0" relativeHeight="251694080" behindDoc="0" locked="0" layoutInCell="1" allowOverlap="1" wp14:anchorId="09504FF6" wp14:editId="69184989">
                <wp:simplePos x="0" y="0"/>
                <wp:positionH relativeFrom="page">
                  <wp:posOffset>607060</wp:posOffset>
                </wp:positionH>
                <wp:positionV relativeFrom="margin">
                  <wp:posOffset>90805</wp:posOffset>
                </wp:positionV>
                <wp:extent cx="1247775" cy="2304288"/>
                <wp:effectExtent l="0" t="0" r="0" b="0"/>
                <wp:wrapSquare wrapText="largest"/>
                <wp:docPr id="2003187675"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D8746B" w14:textId="77777777" w:rsidR="005C6D23" w:rsidRDefault="005C6D23" w:rsidP="005C6D23">
                            <w:pPr>
                              <w:pStyle w:val="Quote"/>
                              <w:rPr>
                                <w:rStyle w:val="QuoteChar"/>
                                <w:i/>
                                <w:iCs/>
                              </w:rPr>
                            </w:pPr>
                            <w:r w:rsidRPr="00655D8A">
                              <w:rPr>
                                <w:rStyle w:val="QuoteChar"/>
                                <w:i/>
                                <w:iCs/>
                              </w:rPr>
                              <w:t xml:space="preserve">  </w:t>
                            </w:r>
                          </w:p>
                          <w:p w14:paraId="70F6E537" w14:textId="77777777" w:rsidR="005C6D23" w:rsidRDefault="005C6D23" w:rsidP="005C6D23"/>
                          <w:p w14:paraId="4AC45F99" w14:textId="77777777" w:rsidR="005C6D23" w:rsidRDefault="005C6D23" w:rsidP="005C6D23"/>
                          <w:p w14:paraId="1D21355F" w14:textId="77777777" w:rsidR="001A72A7" w:rsidRDefault="001A72A7" w:rsidP="001A72A7">
                            <w:pPr>
                              <w:pStyle w:val="Quote"/>
                              <w:rPr>
                                <w:rStyle w:val="QuoteChar"/>
                                <w:i/>
                                <w:iCs/>
                              </w:rPr>
                            </w:pPr>
                            <w:r>
                              <w:rPr>
                                <w:rStyle w:val="QuoteChar"/>
                                <w:i/>
                                <w:iCs/>
                              </w:rPr>
                              <w:t>Learning Outcome(s):</w:t>
                            </w:r>
                          </w:p>
                          <w:p w14:paraId="1E092F57" w14:textId="54AA775C" w:rsidR="001A72A7" w:rsidRDefault="00430DB6" w:rsidP="001A72A7">
                            <w:pPr>
                              <w:pStyle w:val="Quote"/>
                              <w:rPr>
                                <w:rStyle w:val="QuoteChar"/>
                                <w:i/>
                                <w:iCs/>
                              </w:rPr>
                            </w:pPr>
                            <w:r w:rsidRPr="00430DB6">
                              <w:rPr>
                                <w:rStyle w:val="QuoteChar"/>
                                <w:i/>
                                <w:iCs/>
                              </w:rPr>
                              <w:t>CLO1</w:t>
                            </w:r>
                            <w:r w:rsidRPr="00430DB6">
                              <w:rPr>
                                <w:rStyle w:val="QuoteChar"/>
                                <w:i/>
                                <w:iCs/>
                              </w:rPr>
                              <w:tab/>
                              <w:t>Explain the fundamental concepts, models and algorithms of natural language processing</w:t>
                            </w:r>
                            <w:r w:rsidR="001A72A7" w:rsidRPr="00E93225">
                              <w:rPr>
                                <w:rStyle w:val="QuoteChar"/>
                                <w:i/>
                                <w:iCs/>
                              </w:rPr>
                              <w:t>.</w:t>
                            </w:r>
                          </w:p>
                          <w:p w14:paraId="6169EE6D" w14:textId="77777777" w:rsidR="001A72A7" w:rsidRDefault="001A72A7" w:rsidP="001A72A7"/>
                          <w:p w14:paraId="37ECB2ED" w14:textId="77777777" w:rsidR="001A72A7" w:rsidRDefault="001A72A7" w:rsidP="001A72A7"/>
                          <w:p w14:paraId="0E98F416" w14:textId="77777777" w:rsidR="001A72A7" w:rsidRDefault="001A72A7" w:rsidP="001A72A7"/>
                          <w:p w14:paraId="1CD89622" w14:textId="77777777" w:rsidR="001A72A7" w:rsidRDefault="001A72A7" w:rsidP="001A72A7"/>
                          <w:p w14:paraId="3C045B49" w14:textId="77777777" w:rsidR="001A72A7" w:rsidRDefault="001A72A7" w:rsidP="001A72A7"/>
                          <w:p w14:paraId="0E2EDD8F" w14:textId="77777777" w:rsidR="001A72A7" w:rsidRDefault="001A72A7" w:rsidP="001A72A7"/>
                          <w:p w14:paraId="56036263" w14:textId="77777777" w:rsidR="005C6D23" w:rsidRDefault="005C6D23" w:rsidP="005C6D23"/>
                          <w:p w14:paraId="5AE25F3B" w14:textId="77777777" w:rsidR="005C6D23" w:rsidRDefault="005C6D23" w:rsidP="005C6D23"/>
                          <w:p w14:paraId="396C5085" w14:textId="77777777" w:rsidR="005C6D23" w:rsidRDefault="005C6D23" w:rsidP="005C6D23"/>
                          <w:p w14:paraId="0B59E259" w14:textId="77777777" w:rsidR="005C6D23" w:rsidRPr="00FB3FB6" w:rsidRDefault="005C6D23" w:rsidP="005C6D23">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09504FF6" id="_x0000_s1035" type="#_x0000_t202" alt="Sidebar" style="position:absolute;margin-left:47.8pt;margin-top:7.15pt;width:98.25pt;height:181.45pt;z-index:251694080;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" filled="f" stroked="f" strokeweight=".5pt">
                <v:textbox inset="3.6pt,0,3.6pt,0">
                  <w:txbxContent>
                    <w:p w14:paraId="1ED8746B" w14:textId="77777777" w:rsidR="005C6D23" w:rsidRDefault="005C6D23" w:rsidP="005C6D23">
                      <w:pPr>
                        <w:pStyle w:val="Quote"/>
                        <w:rPr>
                          <w:rStyle w:val="QuoteChar"/>
                          <w:i/>
                          <w:iCs/>
                        </w:rPr>
                      </w:pPr>
                      <w:r w:rsidRPr="00655D8A">
                        <w:rPr>
                          <w:rStyle w:val="QuoteChar"/>
                          <w:i/>
                          <w:iCs/>
                        </w:rPr>
                        <w:t xml:space="preserve">  </w:t>
                      </w:r>
                    </w:p>
                    <w:p w14:paraId="70F6E537" w14:textId="77777777" w:rsidR="005C6D23" w:rsidRDefault="005C6D23" w:rsidP="005C6D23"/>
                    <w:p w14:paraId="4AC45F99" w14:textId="77777777" w:rsidR="005C6D23" w:rsidRDefault="005C6D23" w:rsidP="005C6D23"/>
                    <w:p w14:paraId="1D21355F" w14:textId="77777777" w:rsidR="001A72A7" w:rsidRDefault="001A72A7" w:rsidP="001A72A7">
                      <w:pPr>
                        <w:pStyle w:val="Quote"/>
                        <w:rPr>
                          <w:rStyle w:val="QuoteChar"/>
                          <w:i/>
                          <w:iCs/>
                        </w:rPr>
                      </w:pPr>
                      <w:r>
                        <w:rPr>
                          <w:rStyle w:val="QuoteChar"/>
                          <w:i/>
                          <w:iCs/>
                        </w:rPr>
                        <w:t>Learning Outcome(s):</w:t>
                      </w:r>
                    </w:p>
                    <w:p w14:paraId="1E092F57" w14:textId="54AA775C" w:rsidR="001A72A7" w:rsidRDefault="00430DB6" w:rsidP="001A72A7">
                      <w:pPr>
                        <w:pStyle w:val="Quote"/>
                        <w:rPr>
                          <w:rStyle w:val="QuoteChar"/>
                          <w:i/>
                          <w:iCs/>
                        </w:rPr>
                      </w:pPr>
                      <w:r w:rsidRPr="00430DB6">
                        <w:rPr>
                          <w:rStyle w:val="QuoteChar"/>
                          <w:i/>
                          <w:iCs/>
                        </w:rPr>
                        <w:t>CLO1</w:t>
                      </w:r>
                      <w:r w:rsidRPr="00430DB6">
                        <w:rPr>
                          <w:rStyle w:val="QuoteChar"/>
                          <w:i/>
                          <w:iCs/>
                        </w:rPr>
                        <w:tab/>
                        <w:t>Explain the fundamental concepts, models and algorithms of natural language processing</w:t>
                      </w:r>
                      <w:r w:rsidR="001A72A7" w:rsidRPr="00E93225">
                        <w:rPr>
                          <w:rStyle w:val="QuoteChar"/>
                          <w:i/>
                          <w:iCs/>
                        </w:rPr>
                        <w:t>.</w:t>
                      </w:r>
                    </w:p>
                    <w:p w14:paraId="6169EE6D" w14:textId="77777777" w:rsidR="001A72A7" w:rsidRDefault="001A72A7" w:rsidP="001A72A7"/>
                    <w:p w14:paraId="37ECB2ED" w14:textId="77777777" w:rsidR="001A72A7" w:rsidRDefault="001A72A7" w:rsidP="001A72A7"/>
                    <w:p w14:paraId="0E98F416" w14:textId="77777777" w:rsidR="001A72A7" w:rsidRDefault="001A72A7" w:rsidP="001A72A7"/>
                    <w:p w14:paraId="1CD89622" w14:textId="77777777" w:rsidR="001A72A7" w:rsidRDefault="001A72A7" w:rsidP="001A72A7"/>
                    <w:p w14:paraId="3C045B49" w14:textId="77777777" w:rsidR="001A72A7" w:rsidRDefault="001A72A7" w:rsidP="001A72A7"/>
                    <w:p w14:paraId="0E2EDD8F" w14:textId="77777777" w:rsidR="001A72A7" w:rsidRDefault="001A72A7" w:rsidP="001A72A7"/>
                    <w:p w14:paraId="56036263" w14:textId="77777777" w:rsidR="005C6D23" w:rsidRDefault="005C6D23" w:rsidP="005C6D23"/>
                    <w:p w14:paraId="5AE25F3B" w14:textId="77777777" w:rsidR="005C6D23" w:rsidRDefault="005C6D23" w:rsidP="005C6D23"/>
                    <w:p w14:paraId="396C5085" w14:textId="77777777" w:rsidR="005C6D23" w:rsidRDefault="005C6D23" w:rsidP="005C6D23"/>
                    <w:p w14:paraId="0B59E259" w14:textId="77777777" w:rsidR="005C6D23" w:rsidRPr="00FB3FB6" w:rsidRDefault="005C6D23" w:rsidP="005C6D23">
                      <w:pPr>
                        <w:jc w:val="center"/>
                        <w:rPr>
                          <w:b/>
                          <w:bCs/>
                          <w:color w:val="auto"/>
                          <w:sz w:val="24"/>
                          <w:szCs w:val="24"/>
                        </w:rPr>
                      </w:pPr>
                    </w:p>
                  </w:txbxContent>
                </v:textbox>
                <w10:wrap type="square" side="largest" anchorx="page" anchory="margin"/>
              </v:shape>
            </w:pict>
          </mc:Fallback>
        </mc:AlternateContent>
      </w:r>
      <w:r w:rsidR="00075DB1" w:rsidRPr="00075DB1">
        <w:rPr>
          <w:sz w:val="24"/>
          <w:szCs w:val="24"/>
        </w:rPr>
        <w:t>Represent the SMS messages using TF-IDF and use cosine similarity to identify similar messages. Present representative results and explain how TF-IDF and cosine similarity capture important relationships between SMS messages</w:t>
      </w:r>
      <w:r w:rsidR="00C95227" w:rsidRPr="00C95227">
        <w:rPr>
          <w:sz w:val="24"/>
          <w:szCs w:val="24"/>
        </w:rPr>
        <w:t>.</w:t>
      </w:r>
      <w:r w:rsidR="00FC7E81">
        <w:rPr>
          <w:sz w:val="24"/>
          <w:szCs w:val="24"/>
        </w:rPr>
        <w:t xml:space="preserve"> </w:t>
      </w:r>
      <w:r w:rsidR="00FC7E81" w:rsidRPr="00FC7E81">
        <w:rPr>
          <w:color w:val="EE0000"/>
          <w:sz w:val="24"/>
          <w:szCs w:val="24"/>
        </w:rPr>
        <w:t>[</w:t>
      </w:r>
      <w:r w:rsidR="00147B99">
        <w:rPr>
          <w:color w:val="EE0000"/>
          <w:sz w:val="24"/>
          <w:szCs w:val="24"/>
        </w:rPr>
        <w:t>2</w:t>
      </w:r>
      <w:r w:rsidR="00075DB1">
        <w:rPr>
          <w:color w:val="EE0000"/>
          <w:sz w:val="24"/>
          <w:szCs w:val="24"/>
        </w:rPr>
        <w:t>.5</w:t>
      </w:r>
      <w:r w:rsidR="00147B99">
        <w:rPr>
          <w:color w:val="EE0000"/>
          <w:sz w:val="24"/>
          <w:szCs w:val="24"/>
        </w:rPr>
        <w:t xml:space="preserve"> </w:t>
      </w:r>
      <w:r w:rsidR="00FC7E81" w:rsidRPr="00FC7E81">
        <w:rPr>
          <w:color w:val="EE0000"/>
          <w:sz w:val="24"/>
          <w:szCs w:val="24"/>
        </w:rPr>
        <w:t>marks]</w:t>
      </w:r>
    </w:p>
    <w:p w14:paraId="2CD28E53" w14:textId="77777777" w:rsidR="00B55888" w:rsidRPr="00777BC7" w:rsidRDefault="00B55888" w:rsidP="00B55888">
      <w:pPr>
        <w:pStyle w:val="Signature"/>
        <w:spacing w:before="160" w:after="160"/>
        <w:contextualSpacing w:val="0"/>
        <w:jc w:val="both"/>
        <w:rPr>
          <w:rFonts w:ascii="Times New Roman" w:hAnsi="Times New Roman" w:cs="Times New Roman"/>
          <w:color w:val="auto"/>
          <w:sz w:val="24"/>
          <w:szCs w:val="24"/>
        </w:rPr>
      </w:pPr>
      <w:r w:rsidRPr="00777BC7">
        <w:rPr>
          <w:rFonts w:ascii="Times New Roman" w:hAnsi="Times New Roman" w:cs="Times New Roman"/>
          <w:b/>
          <w:bCs/>
          <w:color w:val="auto"/>
          <w:sz w:val="24"/>
          <w:szCs w:val="24"/>
        </w:rPr>
        <w:t>Answer</w:t>
      </w:r>
      <w:r w:rsidRPr="00777BC7">
        <w:rPr>
          <w:rFonts w:ascii="Times New Roman" w:hAnsi="Times New Roman" w:cs="Times New Roman"/>
          <w:color w:val="auto"/>
          <w:sz w:val="24"/>
          <w:szCs w:val="24"/>
        </w:rPr>
        <w:t>:</w:t>
      </w:r>
    </w:p>
    <w:p w14:paraId="4E47AE28" w14:textId="77777777" w:rsidR="0065684E" w:rsidRPr="0065684E" w:rsidRDefault="0065684E" w:rsidP="0065684E">
      <w:pPr>
        <w:pStyle w:val="ITStyle"/>
        <w:rPr>
          <w:b/>
          <w:bCs/>
        </w:rPr>
      </w:pPr>
      <w:r w:rsidRPr="0065684E">
        <w:rPr>
          <w:b/>
          <w:bCs/>
        </w:rPr>
        <w:t>TF IDF representation</w:t>
      </w:r>
    </w:p>
    <w:p w14:paraId="2EF119D6" w14:textId="77777777" w:rsidR="0065684E" w:rsidRPr="0065684E" w:rsidRDefault="0065684E" w:rsidP="0065684E">
      <w:pPr>
        <w:pStyle w:val="ITStyle"/>
      </w:pPr>
      <w:r w:rsidRPr="0065684E">
        <w:t>The training vocabulary contains 9,453 unigram and bigram features. A term must occur in at least two training messages. Including bigrams retains local phrases such as “call numbertoken”, while unigrams capture separate cues such as “free”. Sparse matrices store only observed feature weights. Validation and test messages are transformed with the existing vectorizer; unseen terms are ignored.</w:t>
      </w:r>
    </w:p>
    <w:p w14:paraId="7278F065" w14:textId="77777777" w:rsidR="0065684E" w:rsidRPr="0065684E" w:rsidRDefault="0065684E" w:rsidP="0065684E">
      <w:pPr>
        <w:pStyle w:val="ITStyle"/>
      </w:pPr>
      <w:r w:rsidRPr="0065684E">
        <w:t>For a term appearing c times, sublinear term frequency is 1 + ln(c). Smoothed inverse document frequency is ln((1 + N)/(1 + df)) + 1, where N is the number of training messages and df is the number containing that term. Their product is normalized to unit Euclidean length. Thus, uncommon shared vocabulary receives relatively high weight and repeated words have a reduced marginal effect. These settings follow the documented scikit-learn implementation (Scikit-learn developers, n.d.-a).</w:t>
      </w:r>
    </w:p>
    <w:p w14:paraId="24AB41BD" w14:textId="77777777" w:rsidR="0065684E" w:rsidRPr="0065684E" w:rsidRDefault="0065684E" w:rsidP="0065684E">
      <w:pPr>
        <w:pStyle w:val="ITStyle"/>
        <w:rPr>
          <w:b/>
          <w:bCs/>
        </w:rPr>
      </w:pPr>
      <w:r w:rsidRPr="0065684E">
        <w:rPr>
          <w:b/>
          <w:bCs/>
        </w:rPr>
        <w:t>Cosine similarity results</w:t>
      </w:r>
    </w:p>
    <w:p w14:paraId="5905AA7A" w14:textId="77777777" w:rsidR="0065684E" w:rsidRPr="0065684E" w:rsidRDefault="0065684E" w:rsidP="0065684E">
      <w:pPr>
        <w:pStyle w:val="ITStyle"/>
      </w:pPr>
      <w:r w:rsidRPr="0065684E">
        <w:t>Cosine similarity is the dot product divided by the product of vector lengths. With the normalized TF IDF vectors, it equals their dot product. A value near one indicates similar weighted lexical content, while zero indicates no shared retained features. For illustration, one validation query from each class retrieves its three nearest training messages. These queries are not selected from the final test set.</w:t>
      </w:r>
    </w:p>
    <w:tbl>
      <w:tblPr>
        <w:tblW w:w="0" w:type="auto"/>
        <w:jc w:val="center"/>
        <w:tblLayout w:type="fixed"/>
        <w:tblLook w:val="04A0" w:firstRow="1" w:lastRow="0" w:firstColumn="1" w:lastColumn="0" w:noHBand="0" w:noVBand="1"/>
      </w:tblPr>
      <w:tblGrid>
        <w:gridCol w:w="3024"/>
        <w:gridCol w:w="3312"/>
        <w:gridCol w:w="1008"/>
        <w:gridCol w:w="2304"/>
      </w:tblGrid>
      <w:tr w:rsidR="0065684E" w:rsidRPr="0065684E" w14:paraId="6751643D" w14:textId="77777777" w:rsidTr="00DC0784">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969FAB6" w14:textId="77777777" w:rsidR="0065684E" w:rsidRPr="0065684E" w:rsidRDefault="0065684E" w:rsidP="0065684E">
            <w:pPr>
              <w:pStyle w:val="ITStyle"/>
            </w:pPr>
            <w:r w:rsidRPr="0065684E">
              <w:rPr>
                <w:b/>
              </w:rPr>
              <w:t>Query ID and class</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1C403A5" w14:textId="77777777" w:rsidR="0065684E" w:rsidRPr="0065684E" w:rsidRDefault="0065684E" w:rsidP="0065684E">
            <w:pPr>
              <w:pStyle w:val="ITStyle"/>
            </w:pPr>
            <w:r w:rsidRPr="0065684E">
              <w:rPr>
                <w:b/>
              </w:rPr>
              <w:t>Training ID and class</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7CC7727" w14:textId="77777777" w:rsidR="0065684E" w:rsidRPr="0065684E" w:rsidRDefault="0065684E" w:rsidP="0065684E">
            <w:pPr>
              <w:pStyle w:val="ITStyle"/>
            </w:pPr>
            <w:r w:rsidRPr="0065684E">
              <w:rPr>
                <w:b/>
              </w:rPr>
              <w:t>Rank</w:t>
            </w:r>
          </w:p>
        </w:tc>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A04056F" w14:textId="77777777" w:rsidR="0065684E" w:rsidRPr="0065684E" w:rsidRDefault="0065684E" w:rsidP="0065684E">
            <w:pPr>
              <w:pStyle w:val="ITStyle"/>
            </w:pPr>
            <w:r w:rsidRPr="0065684E">
              <w:rPr>
                <w:b/>
              </w:rPr>
              <w:t>Cosine</w:t>
            </w:r>
          </w:p>
        </w:tc>
      </w:tr>
      <w:tr w:rsidR="0065684E" w:rsidRPr="0065684E" w14:paraId="6FDFBC12"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F6E19" w14:textId="77777777" w:rsidR="0065684E" w:rsidRPr="0065684E" w:rsidRDefault="0065684E" w:rsidP="0065684E">
            <w:pPr>
              <w:pStyle w:val="ITStyle"/>
            </w:pPr>
            <w:r w:rsidRPr="0065684E">
              <w:t>1491 ham</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F8B2E" w14:textId="77777777" w:rsidR="0065684E" w:rsidRPr="0065684E" w:rsidRDefault="0065684E" w:rsidP="0065684E">
            <w:pPr>
              <w:pStyle w:val="ITStyle"/>
            </w:pPr>
            <w:r w:rsidRPr="0065684E">
              <w:t>3612 ham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B0BDF" w14:textId="77777777" w:rsidR="0065684E" w:rsidRPr="0065684E" w:rsidRDefault="0065684E" w:rsidP="0065684E">
            <w:pPr>
              <w:pStyle w:val="ITStyle"/>
            </w:pPr>
            <w:r w:rsidRPr="0065684E">
              <w:t>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351A3" w14:textId="77777777" w:rsidR="0065684E" w:rsidRPr="0065684E" w:rsidRDefault="0065684E" w:rsidP="0065684E">
            <w:pPr>
              <w:pStyle w:val="ITStyle"/>
            </w:pPr>
            <w:r w:rsidRPr="0065684E">
              <w:t>0.2651</w:t>
            </w:r>
          </w:p>
        </w:tc>
      </w:tr>
      <w:tr w:rsidR="0065684E" w:rsidRPr="0065684E" w14:paraId="5B849F0C"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53EE0EB" w14:textId="77777777" w:rsidR="0065684E" w:rsidRPr="0065684E" w:rsidRDefault="0065684E" w:rsidP="0065684E">
            <w:pPr>
              <w:pStyle w:val="ITStyle"/>
            </w:pPr>
            <w:r w:rsidRPr="0065684E">
              <w:t>1491 ham</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847843F" w14:textId="77777777" w:rsidR="0065684E" w:rsidRPr="0065684E" w:rsidRDefault="0065684E" w:rsidP="0065684E">
            <w:pPr>
              <w:pStyle w:val="ITStyle"/>
            </w:pPr>
            <w:r w:rsidRPr="0065684E">
              <w:t>4323 ham</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AA91584" w14:textId="77777777" w:rsidR="0065684E" w:rsidRPr="0065684E" w:rsidRDefault="0065684E" w:rsidP="0065684E">
            <w:pPr>
              <w:pStyle w:val="ITStyle"/>
            </w:pPr>
            <w:r w:rsidRPr="0065684E">
              <w:t>2</w:t>
            </w:r>
          </w:p>
        </w:tc>
        <w:tc>
          <w:tcPr>
            <w:tcW w:w="23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3AB3E60" w14:textId="77777777" w:rsidR="0065684E" w:rsidRPr="0065684E" w:rsidRDefault="0065684E" w:rsidP="0065684E">
            <w:pPr>
              <w:pStyle w:val="ITStyle"/>
            </w:pPr>
            <w:r w:rsidRPr="0065684E">
              <w:t>0.2413</w:t>
            </w:r>
          </w:p>
        </w:tc>
      </w:tr>
      <w:tr w:rsidR="0065684E" w:rsidRPr="0065684E" w14:paraId="478034F5"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675B7" w14:textId="77777777" w:rsidR="0065684E" w:rsidRPr="0065684E" w:rsidRDefault="0065684E" w:rsidP="0065684E">
            <w:pPr>
              <w:pStyle w:val="ITStyle"/>
            </w:pPr>
            <w:r w:rsidRPr="0065684E">
              <w:t>1491 ham</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EA59B" w14:textId="77777777" w:rsidR="0065684E" w:rsidRPr="0065684E" w:rsidRDefault="0065684E" w:rsidP="0065684E">
            <w:pPr>
              <w:pStyle w:val="ITStyle"/>
            </w:pPr>
            <w:r w:rsidRPr="0065684E">
              <w:t>5354 ham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3E0A8" w14:textId="77777777" w:rsidR="0065684E" w:rsidRPr="0065684E" w:rsidRDefault="0065684E" w:rsidP="0065684E">
            <w:pPr>
              <w:pStyle w:val="ITStyle"/>
            </w:pPr>
            <w:r w:rsidRPr="0065684E">
              <w:t>3</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E7375" w14:textId="77777777" w:rsidR="0065684E" w:rsidRPr="0065684E" w:rsidRDefault="0065684E" w:rsidP="0065684E">
            <w:pPr>
              <w:pStyle w:val="ITStyle"/>
            </w:pPr>
            <w:r w:rsidRPr="0065684E">
              <w:t>0.2043</w:t>
            </w:r>
          </w:p>
        </w:tc>
      </w:tr>
      <w:tr w:rsidR="0065684E" w:rsidRPr="0065684E" w14:paraId="751C3DD7"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C7C7299" w14:textId="77777777" w:rsidR="0065684E" w:rsidRPr="0065684E" w:rsidRDefault="0065684E" w:rsidP="0065684E">
            <w:pPr>
              <w:pStyle w:val="ITStyle"/>
            </w:pPr>
            <w:r w:rsidRPr="0065684E">
              <w:t>752 spam</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D451805" w14:textId="77777777" w:rsidR="0065684E" w:rsidRPr="0065684E" w:rsidRDefault="0065684E" w:rsidP="0065684E">
            <w:pPr>
              <w:pStyle w:val="ITStyle"/>
            </w:pPr>
            <w:r w:rsidRPr="0065684E">
              <w:t>784 spam</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EB759C0" w14:textId="77777777" w:rsidR="0065684E" w:rsidRPr="0065684E" w:rsidRDefault="0065684E" w:rsidP="0065684E">
            <w:pPr>
              <w:pStyle w:val="ITStyle"/>
            </w:pPr>
            <w:r w:rsidRPr="0065684E">
              <w:t>1</w:t>
            </w:r>
          </w:p>
        </w:tc>
        <w:tc>
          <w:tcPr>
            <w:tcW w:w="23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AFADDD0" w14:textId="77777777" w:rsidR="0065684E" w:rsidRPr="0065684E" w:rsidRDefault="0065684E" w:rsidP="0065684E">
            <w:pPr>
              <w:pStyle w:val="ITStyle"/>
            </w:pPr>
            <w:r w:rsidRPr="0065684E">
              <w:t>0.8025</w:t>
            </w:r>
          </w:p>
        </w:tc>
      </w:tr>
      <w:tr w:rsidR="0065684E" w:rsidRPr="0065684E" w14:paraId="062ABC3E"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D53AB" w14:textId="77777777" w:rsidR="0065684E" w:rsidRPr="0065684E" w:rsidRDefault="0065684E" w:rsidP="0065684E">
            <w:pPr>
              <w:pStyle w:val="ITStyle"/>
            </w:pPr>
            <w:r w:rsidRPr="0065684E">
              <w:t>752 spam</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FBCFB" w14:textId="77777777" w:rsidR="0065684E" w:rsidRPr="0065684E" w:rsidRDefault="0065684E" w:rsidP="0065684E">
            <w:pPr>
              <w:pStyle w:val="ITStyle"/>
            </w:pPr>
            <w:r w:rsidRPr="0065684E">
              <w:t>598 spam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1DEAC" w14:textId="77777777" w:rsidR="0065684E" w:rsidRPr="0065684E" w:rsidRDefault="0065684E" w:rsidP="0065684E">
            <w:pPr>
              <w:pStyle w:val="ITStyle"/>
            </w:pPr>
            <w:r w:rsidRPr="0065684E">
              <w:t>2</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83F20" w14:textId="77777777" w:rsidR="0065684E" w:rsidRPr="0065684E" w:rsidRDefault="0065684E" w:rsidP="0065684E">
            <w:pPr>
              <w:pStyle w:val="ITStyle"/>
            </w:pPr>
            <w:r w:rsidRPr="0065684E">
              <w:t>0.7866</w:t>
            </w:r>
          </w:p>
        </w:tc>
      </w:tr>
      <w:tr w:rsidR="0065684E" w:rsidRPr="0065684E" w14:paraId="32DC4786" w14:textId="77777777" w:rsidTr="00DC0784">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084558A" w14:textId="77777777" w:rsidR="0065684E" w:rsidRPr="0065684E" w:rsidRDefault="0065684E" w:rsidP="0065684E">
            <w:pPr>
              <w:pStyle w:val="ITStyle"/>
            </w:pPr>
            <w:r w:rsidRPr="0065684E">
              <w:t>752 spam</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FD25FC1" w14:textId="77777777" w:rsidR="0065684E" w:rsidRPr="0065684E" w:rsidRDefault="0065684E" w:rsidP="0065684E">
            <w:pPr>
              <w:pStyle w:val="ITStyle"/>
            </w:pPr>
            <w:r w:rsidRPr="0065684E">
              <w:t>3639 spam</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4B05A0A" w14:textId="77777777" w:rsidR="0065684E" w:rsidRPr="0065684E" w:rsidRDefault="0065684E" w:rsidP="0065684E">
            <w:pPr>
              <w:pStyle w:val="ITStyle"/>
            </w:pPr>
            <w:r w:rsidRPr="0065684E">
              <w:t>3</w:t>
            </w:r>
          </w:p>
        </w:tc>
        <w:tc>
          <w:tcPr>
            <w:tcW w:w="230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C7AECD4" w14:textId="77777777" w:rsidR="0065684E" w:rsidRPr="0065684E" w:rsidRDefault="0065684E" w:rsidP="0065684E">
            <w:pPr>
              <w:pStyle w:val="ITStyle"/>
            </w:pPr>
            <w:r w:rsidRPr="0065684E">
              <w:t>0.3070</w:t>
            </w:r>
          </w:p>
        </w:tc>
      </w:tr>
    </w:tbl>
    <w:p w14:paraId="47B0B699" w14:textId="77777777" w:rsidR="0065684E" w:rsidRPr="0065684E" w:rsidRDefault="0065684E" w:rsidP="0065684E">
      <w:pPr>
        <w:pStyle w:val="ITStyle"/>
      </w:pPr>
    </w:p>
    <w:p w14:paraId="6159DA08" w14:textId="77777777" w:rsidR="0065684E" w:rsidRPr="0065684E" w:rsidRDefault="0065684E" w:rsidP="0065684E">
      <w:pPr>
        <w:pStyle w:val="ITStyle"/>
      </w:pPr>
      <w:r w:rsidRPr="0065684E">
        <w:t>Spam query 752 reads “You have an important customer service announcement from PREMIER.” Its closest training message, 784, repeats that sentence and adds a freephone instruction. Their cosine is 0.8025. Message 598 contains a closely related announcement and scores 0.7866. The shared announcement vocabulary provides a stronger relationship than generic overlap with the third neighbor, which scores 0.3070.</w:t>
      </w:r>
    </w:p>
    <w:p w14:paraId="4F0E4590" w14:textId="77777777" w:rsidR="0065684E" w:rsidRPr="0065684E" w:rsidRDefault="0065684E" w:rsidP="0065684E">
      <w:pPr>
        <w:pStyle w:val="ITStyle"/>
      </w:pPr>
      <w:r w:rsidRPr="0065684E">
        <w:t>Ham query 1491 discusses saying good morning, affection and meeting in the library. Its top neighbor, 3612, says “No. I.ll meet you in the library” and scores 0.2651. The next two neighbors concern meeting in the morning and a morning greeting, scoring 0.2413 and 0.2043. Their weaker similarity reflects partial topic overlap rather than repeated campaign wording.</w:t>
      </w:r>
    </w:p>
    <w:p w14:paraId="718F8B4A" w14:textId="77777777" w:rsidR="0065684E" w:rsidRPr="0065684E" w:rsidRDefault="0065684E" w:rsidP="0065684E">
      <w:pPr>
        <w:pStyle w:val="ITStyle"/>
      </w:pPr>
      <w:r w:rsidRPr="0065684E">
        <w:t>TF IDF and cosine therefore capture repeated wording and related conversational topics without using labels to compute similarity. They do not understand intent or reliably recognize paraphrases with different vocabulary. Replacing every phone number with the same token can increase similarity between unrelated messages, and high similarity does not itself prove that a message is spam.</w:t>
      </w:r>
    </w:p>
    <w:p w14:paraId="24AADCC5" w14:textId="77777777" w:rsidR="00B55888" w:rsidRDefault="00B55888" w:rsidP="00B55888">
      <w:pPr>
        <w:pStyle w:val="ITStyle"/>
      </w:pPr>
    </w:p>
    <w:p w14:paraId="715C0263" w14:textId="359C00E5" w:rsidR="00BF2D42" w:rsidRDefault="00BF2D42" w:rsidP="00BF2D42"/>
    <w:p w14:paraId="71D47D95" w14:textId="3639F772" w:rsidR="00BF2D42" w:rsidRDefault="00BF2D42" w:rsidP="00BF2D42">
      <w:pPr>
        <w:pStyle w:val="Heading1"/>
      </w:pPr>
      <w:r>
        <w:t>Task 3</w:t>
      </w:r>
      <w:r w:rsidR="004349E9">
        <w:t xml:space="preserve">: </w:t>
      </w:r>
      <w:r w:rsidR="004349E9" w:rsidRPr="004349E9">
        <w:t>Text Classification</w:t>
      </w:r>
    </w:p>
    <w:p w14:paraId="5870C523" w14:textId="53E3ACE6" w:rsidR="00D4564D" w:rsidRDefault="001D6CF0" w:rsidP="00B55888">
      <w:pPr>
        <w:rPr>
          <w:sz w:val="24"/>
          <w:szCs w:val="24"/>
          <w:rtl/>
        </w:rPr>
      </w:pPr>
      <w:r w:rsidRPr="001D6CF0">
        <w:rPr>
          <w:sz w:val="24"/>
          <w:szCs w:val="24"/>
        </w:rPr>
        <w:t>Develop Naive Bayes and Logistic Regression models to classify SMS messages as ham or spam. Evaluate and compare the models using appropriate classification metrics and analyze examples of incorrectly classified messages.</w:t>
      </w:r>
      <w:r w:rsidR="005C6D23">
        <w:rPr>
          <w:noProof/>
          <w:lang w:eastAsia="en-US"/>
        </w:rPr>
        <mc:AlternateContent>
          <mc:Choice Requires="wps">
            <w:drawing>
              <wp:anchor distT="0" distB="2743200" distL="182880" distR="182880" simplePos="0" relativeHeight="251696128" behindDoc="0" locked="0" layoutInCell="1" allowOverlap="1" wp14:anchorId="2D6C8CE5" wp14:editId="3865F799">
                <wp:simplePos x="0" y="0"/>
                <wp:positionH relativeFrom="page">
                  <wp:posOffset>607060</wp:posOffset>
                </wp:positionH>
                <wp:positionV relativeFrom="margin">
                  <wp:posOffset>90805</wp:posOffset>
                </wp:positionV>
                <wp:extent cx="1247775" cy="2304288"/>
                <wp:effectExtent l="0" t="0" r="0" b="0"/>
                <wp:wrapSquare wrapText="largest"/>
                <wp:docPr id="1173319406"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D599DE" w14:textId="77777777" w:rsidR="005C6D23" w:rsidRDefault="005C6D23" w:rsidP="005C6D23">
                            <w:pPr>
                              <w:pStyle w:val="Quote"/>
                              <w:rPr>
                                <w:rStyle w:val="QuoteChar"/>
                                <w:i/>
                                <w:iCs/>
                              </w:rPr>
                            </w:pPr>
                            <w:r w:rsidRPr="00655D8A">
                              <w:rPr>
                                <w:rStyle w:val="QuoteChar"/>
                                <w:i/>
                                <w:iCs/>
                              </w:rPr>
                              <w:t xml:space="preserve">  </w:t>
                            </w:r>
                          </w:p>
                          <w:p w14:paraId="5F7C9344" w14:textId="77777777" w:rsidR="005C6D23" w:rsidRDefault="005C6D23" w:rsidP="005C6D23"/>
                          <w:p w14:paraId="492A8BB1" w14:textId="77777777" w:rsidR="005C6D23" w:rsidRDefault="005C6D23" w:rsidP="005C6D23"/>
                          <w:p w14:paraId="2C408FC2" w14:textId="77777777" w:rsidR="001A72A7" w:rsidRDefault="001A72A7" w:rsidP="001A72A7">
                            <w:pPr>
                              <w:pStyle w:val="Quote"/>
                              <w:rPr>
                                <w:rStyle w:val="QuoteChar"/>
                                <w:i/>
                                <w:iCs/>
                              </w:rPr>
                            </w:pPr>
                            <w:r>
                              <w:rPr>
                                <w:rStyle w:val="QuoteChar"/>
                                <w:i/>
                                <w:iCs/>
                              </w:rPr>
                              <w:t>Learning Outcome(s):</w:t>
                            </w:r>
                          </w:p>
                          <w:p w14:paraId="43D7DE6B" w14:textId="11C2AEB9" w:rsidR="001A72A7" w:rsidRDefault="007D5E51" w:rsidP="001A72A7">
                            <w:pPr>
                              <w:pStyle w:val="Quote"/>
                              <w:rPr>
                                <w:rStyle w:val="QuoteChar"/>
                                <w:i/>
                                <w:iCs/>
                              </w:rPr>
                            </w:pPr>
                            <w:r w:rsidRPr="007D5E51">
                              <w:rPr>
                                <w:rStyle w:val="QuoteChar"/>
                                <w:i/>
                                <w:iCs/>
                              </w:rPr>
                              <w:t>CLO4</w:t>
                            </w:r>
                            <w:r w:rsidRPr="007D5E51">
                              <w:rPr>
                                <w:rStyle w:val="QuoteChar"/>
                                <w:i/>
                                <w:iCs/>
                              </w:rPr>
                              <w:tab/>
                              <w:t>Evaluate natural language processing models for their performance, fairness, explainability, and robustness</w:t>
                            </w:r>
                            <w:r w:rsidR="001A72A7" w:rsidRPr="00E93225">
                              <w:rPr>
                                <w:rStyle w:val="QuoteChar"/>
                                <w:i/>
                                <w:iCs/>
                              </w:rPr>
                              <w:t>.</w:t>
                            </w:r>
                          </w:p>
                          <w:p w14:paraId="4B7C90A7" w14:textId="77777777" w:rsidR="001A72A7" w:rsidRDefault="001A72A7" w:rsidP="001A72A7"/>
                          <w:p w14:paraId="04C63216" w14:textId="77777777" w:rsidR="001A72A7" w:rsidRDefault="001A72A7" w:rsidP="001A72A7"/>
                          <w:p w14:paraId="427C1A2F" w14:textId="77777777" w:rsidR="001A72A7" w:rsidRDefault="001A72A7" w:rsidP="001A72A7"/>
                          <w:p w14:paraId="2E054CA6" w14:textId="77777777" w:rsidR="001A72A7" w:rsidRDefault="001A72A7" w:rsidP="001A72A7"/>
                          <w:p w14:paraId="1C5A5266" w14:textId="77777777" w:rsidR="001A72A7" w:rsidRDefault="001A72A7" w:rsidP="001A72A7"/>
                          <w:p w14:paraId="5017E194" w14:textId="77777777" w:rsidR="001A72A7" w:rsidRDefault="001A72A7" w:rsidP="001A72A7"/>
                          <w:p w14:paraId="003DE60A" w14:textId="18127F87" w:rsidR="005C6D23" w:rsidRDefault="005C6D23" w:rsidP="005C6D23"/>
                          <w:p w14:paraId="61AEADDA" w14:textId="77777777" w:rsidR="005C6D23" w:rsidRDefault="005C6D23" w:rsidP="005C6D23"/>
                          <w:p w14:paraId="05506216" w14:textId="77777777" w:rsidR="005C6D23" w:rsidRDefault="005C6D23" w:rsidP="005C6D23"/>
                          <w:p w14:paraId="77CF9857" w14:textId="77777777" w:rsidR="005C6D23" w:rsidRDefault="005C6D23" w:rsidP="005C6D23"/>
                          <w:p w14:paraId="72144434" w14:textId="77777777" w:rsidR="005C6D23" w:rsidRPr="00FB3FB6" w:rsidRDefault="005C6D23" w:rsidP="005C6D23">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D6C8CE5" id="_x0000_s1036" type="#_x0000_t202" alt="Sidebar" style="position:absolute;margin-left:47.8pt;margin-top:7.15pt;width:98.25pt;height:181.45pt;z-index:25169612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" filled="f" stroked="f" strokeweight=".5pt">
                <v:textbox inset="3.6pt,0,3.6pt,0">
                  <w:txbxContent>
                    <w:p w14:paraId="2AD599DE" w14:textId="77777777" w:rsidR="005C6D23" w:rsidRDefault="005C6D23" w:rsidP="005C6D23">
                      <w:pPr>
                        <w:pStyle w:val="Quote"/>
                        <w:rPr>
                          <w:rStyle w:val="QuoteChar"/>
                          <w:i/>
                          <w:iCs/>
                        </w:rPr>
                      </w:pPr>
                      <w:r w:rsidRPr="00655D8A">
                        <w:rPr>
                          <w:rStyle w:val="QuoteChar"/>
                          <w:i/>
                          <w:iCs/>
                        </w:rPr>
                        <w:t xml:space="preserve">  </w:t>
                      </w:r>
                    </w:p>
                    <w:p w14:paraId="5F7C9344" w14:textId="77777777" w:rsidR="005C6D23" w:rsidRDefault="005C6D23" w:rsidP="005C6D23"/>
                    <w:p w14:paraId="492A8BB1" w14:textId="77777777" w:rsidR="005C6D23" w:rsidRDefault="005C6D23" w:rsidP="005C6D23"/>
                    <w:p w14:paraId="2C408FC2" w14:textId="77777777" w:rsidR="001A72A7" w:rsidRDefault="001A72A7" w:rsidP="001A72A7">
                      <w:pPr>
                        <w:pStyle w:val="Quote"/>
                        <w:rPr>
                          <w:rStyle w:val="QuoteChar"/>
                          <w:i/>
                          <w:iCs/>
                        </w:rPr>
                      </w:pPr>
                      <w:r>
                        <w:rPr>
                          <w:rStyle w:val="QuoteChar"/>
                          <w:i/>
                          <w:iCs/>
                        </w:rPr>
                        <w:t>Learning Outcome(s):</w:t>
                      </w:r>
                    </w:p>
                    <w:p w14:paraId="43D7DE6B" w14:textId="11C2AEB9" w:rsidR="001A72A7" w:rsidRDefault="007D5E51" w:rsidP="001A72A7">
                      <w:pPr>
                        <w:pStyle w:val="Quote"/>
                        <w:rPr>
                          <w:rStyle w:val="QuoteChar"/>
                          <w:i/>
                          <w:iCs/>
                        </w:rPr>
                      </w:pPr>
                      <w:r w:rsidRPr="007D5E51">
                        <w:rPr>
                          <w:rStyle w:val="QuoteChar"/>
                          <w:i/>
                          <w:iCs/>
                        </w:rPr>
                        <w:t>CLO4</w:t>
                      </w:r>
                      <w:r w:rsidRPr="007D5E51">
                        <w:rPr>
                          <w:rStyle w:val="QuoteChar"/>
                          <w:i/>
                          <w:iCs/>
                        </w:rPr>
                        <w:tab/>
                        <w:t>Evaluate natural language processing models for their performance, fairness, explainability, and robustness</w:t>
                      </w:r>
                      <w:r w:rsidR="001A72A7" w:rsidRPr="00E93225">
                        <w:rPr>
                          <w:rStyle w:val="QuoteChar"/>
                          <w:i/>
                          <w:iCs/>
                        </w:rPr>
                        <w:t>.</w:t>
                      </w:r>
                    </w:p>
                    <w:p w14:paraId="4B7C90A7" w14:textId="77777777" w:rsidR="001A72A7" w:rsidRDefault="001A72A7" w:rsidP="001A72A7"/>
                    <w:p w14:paraId="04C63216" w14:textId="77777777" w:rsidR="001A72A7" w:rsidRDefault="001A72A7" w:rsidP="001A72A7"/>
                    <w:p w14:paraId="427C1A2F" w14:textId="77777777" w:rsidR="001A72A7" w:rsidRDefault="001A72A7" w:rsidP="001A72A7"/>
                    <w:p w14:paraId="2E054CA6" w14:textId="77777777" w:rsidR="001A72A7" w:rsidRDefault="001A72A7" w:rsidP="001A72A7"/>
                    <w:p w14:paraId="1C5A5266" w14:textId="77777777" w:rsidR="001A72A7" w:rsidRDefault="001A72A7" w:rsidP="001A72A7"/>
                    <w:p w14:paraId="5017E194" w14:textId="77777777" w:rsidR="001A72A7" w:rsidRDefault="001A72A7" w:rsidP="001A72A7"/>
                    <w:p w14:paraId="003DE60A" w14:textId="18127F87" w:rsidR="005C6D23" w:rsidRDefault="005C6D23" w:rsidP="005C6D23"/>
                    <w:p w14:paraId="61AEADDA" w14:textId="77777777" w:rsidR="005C6D23" w:rsidRDefault="005C6D23" w:rsidP="005C6D23"/>
                    <w:p w14:paraId="05506216" w14:textId="77777777" w:rsidR="005C6D23" w:rsidRDefault="005C6D23" w:rsidP="005C6D23"/>
                    <w:p w14:paraId="77CF9857" w14:textId="77777777" w:rsidR="005C6D23" w:rsidRDefault="005C6D23" w:rsidP="005C6D23"/>
                    <w:p w14:paraId="72144434" w14:textId="77777777" w:rsidR="005C6D23" w:rsidRPr="00FB3FB6" w:rsidRDefault="005C6D23" w:rsidP="005C6D23">
                      <w:pPr>
                        <w:jc w:val="center"/>
                        <w:rPr>
                          <w:b/>
                          <w:bCs/>
                          <w:color w:val="auto"/>
                          <w:sz w:val="24"/>
                          <w:szCs w:val="24"/>
                        </w:rPr>
                      </w:pPr>
                    </w:p>
                  </w:txbxContent>
                </v:textbox>
                <w10:wrap type="square" side="largest" anchorx="page" anchory="margin"/>
              </v:shape>
            </w:pict>
          </mc:Fallback>
        </mc:AlternateContent>
      </w:r>
      <w:r>
        <w:rPr>
          <w:sz w:val="24"/>
          <w:szCs w:val="24"/>
        </w:rPr>
        <w:t xml:space="preserve"> </w:t>
      </w:r>
      <w:r w:rsidR="00FC7E81" w:rsidRPr="004349E9">
        <w:rPr>
          <w:color w:val="EE0000"/>
          <w:sz w:val="24"/>
          <w:szCs w:val="24"/>
        </w:rPr>
        <w:t>[</w:t>
      </w:r>
      <w:r>
        <w:rPr>
          <w:color w:val="EE0000"/>
          <w:sz w:val="24"/>
          <w:szCs w:val="24"/>
        </w:rPr>
        <w:t>3</w:t>
      </w:r>
      <w:r w:rsidR="00FC7E81" w:rsidRPr="004349E9">
        <w:rPr>
          <w:color w:val="EE0000"/>
          <w:sz w:val="24"/>
          <w:szCs w:val="24"/>
        </w:rPr>
        <w:t xml:space="preserve"> marks]</w:t>
      </w:r>
    </w:p>
    <w:p w14:paraId="78C1F3E7" w14:textId="77777777" w:rsidR="00B55888" w:rsidRPr="00777BC7" w:rsidRDefault="00B55888" w:rsidP="00B55888">
      <w:pPr>
        <w:pStyle w:val="Signature"/>
        <w:spacing w:before="160" w:after="160"/>
        <w:contextualSpacing w:val="0"/>
        <w:jc w:val="both"/>
        <w:rPr>
          <w:rFonts w:ascii="Times New Roman" w:hAnsi="Times New Roman" w:cs="Times New Roman"/>
          <w:color w:val="auto"/>
          <w:sz w:val="24"/>
          <w:szCs w:val="24"/>
        </w:rPr>
      </w:pPr>
      <w:r w:rsidRPr="00777BC7">
        <w:rPr>
          <w:rFonts w:ascii="Times New Roman" w:hAnsi="Times New Roman" w:cs="Times New Roman"/>
          <w:b/>
          <w:bCs/>
          <w:color w:val="auto"/>
          <w:sz w:val="24"/>
          <w:szCs w:val="24"/>
        </w:rPr>
        <w:t>Answer</w:t>
      </w:r>
      <w:r w:rsidRPr="00777BC7">
        <w:rPr>
          <w:rFonts w:ascii="Times New Roman" w:hAnsi="Times New Roman" w:cs="Times New Roman"/>
          <w:color w:val="auto"/>
          <w:sz w:val="24"/>
          <w:szCs w:val="24"/>
        </w:rPr>
        <w:t>:</w:t>
      </w:r>
    </w:p>
    <w:p w14:paraId="4E3D449B" w14:textId="77777777" w:rsidR="0065684E" w:rsidRPr="0065684E" w:rsidRDefault="0065684E" w:rsidP="0065684E">
      <w:pPr>
        <w:pStyle w:val="ITStyle"/>
        <w:rPr>
          <w:b/>
          <w:bCs/>
        </w:rPr>
      </w:pPr>
      <w:r w:rsidRPr="0065684E">
        <w:rPr>
          <w:b/>
          <w:bCs/>
        </w:rPr>
        <w:t>Model development</w:t>
      </w:r>
    </w:p>
    <w:p w14:paraId="1F7DD7F6" w14:textId="77777777" w:rsidR="0065684E" w:rsidRPr="0065684E" w:rsidRDefault="0065684E" w:rsidP="0065684E">
      <w:pPr>
        <w:pStyle w:val="ITStyle"/>
      </w:pPr>
      <w:r w:rsidRPr="0065684E">
        <w:t>Multinomial Naive Bayes combines class priors with class conditional feature evidence under a conditional independence assumption. TF IDF supplies nonnegative weighted features, although these are fractional rather than literal multinomial counts. The smoothing candidates are 0.1, 0.5 and 1.0. Validation spam F1 selects alpha = 0.1, giving validation F1 = 0.9405.</w:t>
      </w:r>
    </w:p>
    <w:p w14:paraId="39D2B031" w14:textId="77777777" w:rsidR="0065684E" w:rsidRPr="0065684E" w:rsidRDefault="0065684E" w:rsidP="0065684E">
      <w:pPr>
        <w:pStyle w:val="ITStyle"/>
      </w:pPr>
      <w:r w:rsidRPr="0065684E">
        <w:t>Logistic Regression learns a regularized linear decision function and estimates spam probability using a sigmoid. Candidate inverse regularization strengths are C = 1, 4 and 10, with a maximum of 1,000 iterations. Validation selects C = 10, giving spam F1 = 0.9341. Both classifiers use the same fitted TF IDF representation and training labels. Neither uses resampling or class weights.</w:t>
      </w:r>
    </w:p>
    <w:p w14:paraId="62BE07A3" w14:textId="77777777" w:rsidR="0065684E" w:rsidRPr="0065684E" w:rsidRDefault="0065684E" w:rsidP="0065684E">
      <w:pPr>
        <w:pStyle w:val="ITStyle"/>
        <w:rPr>
          <w:b/>
          <w:bCs/>
        </w:rPr>
      </w:pPr>
      <w:r w:rsidRPr="0065684E">
        <w:rPr>
          <w:b/>
          <w:bCs/>
        </w:rPr>
        <w:t>Classification metrics</w:t>
      </w:r>
    </w:p>
    <w:p w14:paraId="2F37EF21" w14:textId="77777777" w:rsidR="0065684E" w:rsidRPr="0065684E" w:rsidRDefault="0065684E" w:rsidP="0065684E">
      <w:pPr>
        <w:pStyle w:val="ITStyle"/>
      </w:pPr>
      <w:r w:rsidRPr="0065684E">
        <w:t>Spam is the positive class. Precision measures the share of predicted spam that is truly spam, recall measures the share of actual spam detected, and F1 balances these two values. Macro F1 gives equal weight to ham and spam F1. Average precision summarizes the precision recall ranking across score thresholds and is not a trapezoidal area calculation (Scikit-learn developers, n.d.-b). An always ham classifier would achieve 87.60% test accuracy while detecting no spam.</w:t>
      </w:r>
    </w:p>
    <w:tbl>
      <w:tblPr>
        <w:tblW w:w="0" w:type="auto"/>
        <w:jc w:val="center"/>
        <w:tblLayout w:type="fixed"/>
        <w:tblLook w:val="04A0" w:firstRow="1" w:lastRow="0" w:firstColumn="1" w:lastColumn="0" w:noHBand="0" w:noVBand="1"/>
      </w:tblPr>
      <w:tblGrid>
        <w:gridCol w:w="2376"/>
        <w:gridCol w:w="1296"/>
        <w:gridCol w:w="1152"/>
        <w:gridCol w:w="1152"/>
        <w:gridCol w:w="1224"/>
        <w:gridCol w:w="1296"/>
        <w:gridCol w:w="1152"/>
      </w:tblGrid>
      <w:tr w:rsidR="0065684E" w:rsidRPr="0065684E" w14:paraId="5F0BF8C9" w14:textId="77777777" w:rsidTr="00DC0784">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FDD8295" w14:textId="77777777" w:rsidR="0065684E" w:rsidRPr="0065684E" w:rsidRDefault="0065684E" w:rsidP="0065684E">
            <w:pPr>
              <w:pStyle w:val="ITStyle"/>
            </w:pPr>
            <w:r w:rsidRPr="0065684E">
              <w:rPr>
                <w:b/>
              </w:rPr>
              <w:t>Model</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FE74D72" w14:textId="77777777" w:rsidR="0065684E" w:rsidRPr="0065684E" w:rsidRDefault="0065684E" w:rsidP="0065684E">
            <w:pPr>
              <w:pStyle w:val="ITStyle"/>
            </w:pPr>
            <w:r w:rsidRPr="0065684E">
              <w:rPr>
                <w:b/>
              </w:rPr>
              <w:t>Accuracy</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792D48C" w14:textId="77777777" w:rsidR="0065684E" w:rsidRPr="0065684E" w:rsidRDefault="0065684E" w:rsidP="0065684E">
            <w:pPr>
              <w:pStyle w:val="ITStyle"/>
            </w:pPr>
            <w:r w:rsidRPr="0065684E">
              <w:rPr>
                <w:b/>
              </w:rPr>
              <w:t>Spam P</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6F0D94C" w14:textId="77777777" w:rsidR="0065684E" w:rsidRPr="0065684E" w:rsidRDefault="0065684E" w:rsidP="0065684E">
            <w:pPr>
              <w:pStyle w:val="ITStyle"/>
            </w:pPr>
            <w:r w:rsidRPr="0065684E">
              <w:rPr>
                <w:b/>
              </w:rPr>
              <w:t>Spam R</w:t>
            </w:r>
          </w:p>
        </w:tc>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CD1BAB" w14:textId="77777777" w:rsidR="0065684E" w:rsidRPr="0065684E" w:rsidRDefault="0065684E" w:rsidP="0065684E">
            <w:pPr>
              <w:pStyle w:val="ITStyle"/>
            </w:pPr>
            <w:r w:rsidRPr="0065684E">
              <w:rPr>
                <w:b/>
              </w:rPr>
              <w:t>Spam F1</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7AB278A" w14:textId="77777777" w:rsidR="0065684E" w:rsidRPr="0065684E" w:rsidRDefault="0065684E" w:rsidP="0065684E">
            <w:pPr>
              <w:pStyle w:val="ITStyle"/>
            </w:pPr>
            <w:r w:rsidRPr="0065684E">
              <w:rPr>
                <w:b/>
              </w:rPr>
              <w:t>Macro F1</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C18D0B7" w14:textId="77777777" w:rsidR="0065684E" w:rsidRPr="0065684E" w:rsidRDefault="0065684E" w:rsidP="0065684E">
            <w:pPr>
              <w:pStyle w:val="ITStyle"/>
            </w:pPr>
            <w:r w:rsidRPr="0065684E">
              <w:rPr>
                <w:b/>
              </w:rPr>
              <w:t>AP</w:t>
            </w:r>
          </w:p>
        </w:tc>
      </w:tr>
      <w:tr w:rsidR="0065684E" w:rsidRPr="0065684E" w14:paraId="33D055EC"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41E0B" w14:textId="77777777" w:rsidR="0065684E" w:rsidRPr="0065684E" w:rsidRDefault="0065684E" w:rsidP="0065684E">
            <w:pPr>
              <w:pStyle w:val="ITStyle"/>
            </w:pPr>
            <w:r w:rsidRPr="0065684E">
              <w:t>Naive Bayes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182D5" w14:textId="77777777" w:rsidR="0065684E" w:rsidRPr="0065684E" w:rsidRDefault="0065684E" w:rsidP="0065684E">
            <w:pPr>
              <w:pStyle w:val="ITStyle"/>
            </w:pPr>
            <w:r w:rsidRPr="0065684E">
              <w:t>0.9858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5025D" w14:textId="77777777" w:rsidR="0065684E" w:rsidRPr="0065684E" w:rsidRDefault="0065684E" w:rsidP="0065684E">
            <w:pPr>
              <w:pStyle w:val="ITStyle"/>
            </w:pPr>
            <w:r w:rsidRPr="0065684E">
              <w:t>0.9885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89396" w14:textId="77777777" w:rsidR="0065684E" w:rsidRPr="0065684E" w:rsidRDefault="0065684E" w:rsidP="0065684E">
            <w:pPr>
              <w:pStyle w:val="ITStyle"/>
            </w:pPr>
            <w:r w:rsidRPr="0065684E">
              <w:t>0.8958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2A741" w14:textId="77777777" w:rsidR="0065684E" w:rsidRPr="0065684E" w:rsidRDefault="0065684E" w:rsidP="0065684E">
            <w:pPr>
              <w:pStyle w:val="ITStyle"/>
            </w:pPr>
            <w:r w:rsidRPr="0065684E">
              <w:t>0.9399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72036" w14:textId="77777777" w:rsidR="0065684E" w:rsidRPr="0065684E" w:rsidRDefault="0065684E" w:rsidP="0065684E">
            <w:pPr>
              <w:pStyle w:val="ITStyle"/>
            </w:pPr>
            <w:r w:rsidRPr="0065684E">
              <w:t>0.9659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B88E9" w14:textId="77777777" w:rsidR="0065684E" w:rsidRPr="0065684E" w:rsidRDefault="0065684E" w:rsidP="0065684E">
            <w:pPr>
              <w:pStyle w:val="ITStyle"/>
            </w:pPr>
            <w:r w:rsidRPr="0065684E">
              <w:t>0.9675</w:t>
            </w:r>
          </w:p>
        </w:tc>
      </w:tr>
      <w:tr w:rsidR="0065684E" w:rsidRPr="0065684E" w14:paraId="338E2E80"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A7CFB33" w14:textId="77777777" w:rsidR="0065684E" w:rsidRPr="0065684E" w:rsidRDefault="0065684E" w:rsidP="0065684E">
            <w:pPr>
              <w:pStyle w:val="ITStyle"/>
            </w:pPr>
            <w:r w:rsidRPr="0065684E">
              <w:t>Logistic Regression</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7BDC3C6" w14:textId="77777777" w:rsidR="0065684E" w:rsidRPr="0065684E" w:rsidRDefault="0065684E" w:rsidP="0065684E">
            <w:pPr>
              <w:pStyle w:val="ITStyle"/>
            </w:pPr>
            <w:r w:rsidRPr="0065684E">
              <w:t>0.9845</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60C3A28" w14:textId="77777777" w:rsidR="0065684E" w:rsidRPr="0065684E" w:rsidRDefault="0065684E" w:rsidP="0065684E">
            <w:pPr>
              <w:pStyle w:val="ITStyle"/>
            </w:pPr>
            <w:r w:rsidRPr="0065684E">
              <w:t>0.9667</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E1FBEFC" w14:textId="77777777" w:rsidR="0065684E" w:rsidRPr="0065684E" w:rsidRDefault="0065684E" w:rsidP="0065684E">
            <w:pPr>
              <w:pStyle w:val="ITStyle"/>
            </w:pPr>
            <w:r w:rsidRPr="0065684E">
              <w:t>0.9062</w:t>
            </w:r>
          </w:p>
        </w:tc>
        <w:tc>
          <w:tcPr>
            <w:tcW w:w="12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2EEBB10" w14:textId="77777777" w:rsidR="0065684E" w:rsidRPr="0065684E" w:rsidRDefault="0065684E" w:rsidP="0065684E">
            <w:pPr>
              <w:pStyle w:val="ITStyle"/>
            </w:pPr>
            <w:r w:rsidRPr="0065684E">
              <w:t>0.9355</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B8B35D9" w14:textId="77777777" w:rsidR="0065684E" w:rsidRPr="0065684E" w:rsidRDefault="0065684E" w:rsidP="0065684E">
            <w:pPr>
              <w:pStyle w:val="ITStyle"/>
            </w:pPr>
            <w:r w:rsidRPr="0065684E">
              <w:t>0.9633</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69D81ED" w14:textId="77777777" w:rsidR="0065684E" w:rsidRPr="0065684E" w:rsidRDefault="0065684E" w:rsidP="0065684E">
            <w:pPr>
              <w:pStyle w:val="ITStyle"/>
            </w:pPr>
            <w:r w:rsidRPr="0065684E">
              <w:t>0.9761</w:t>
            </w:r>
          </w:p>
        </w:tc>
      </w:tr>
    </w:tbl>
    <w:p w14:paraId="709AB053" w14:textId="77777777" w:rsidR="0065684E" w:rsidRPr="0065684E" w:rsidRDefault="0065684E" w:rsidP="0065684E">
      <w:pPr>
        <w:pStyle w:val="ITStyle"/>
      </w:pPr>
    </w:p>
    <w:tbl>
      <w:tblPr>
        <w:tblW w:w="0" w:type="auto"/>
        <w:jc w:val="center"/>
        <w:tblLayout w:type="fixed"/>
        <w:tblLook w:val="04A0" w:firstRow="1" w:lastRow="0" w:firstColumn="1" w:lastColumn="0" w:noHBand="0" w:noVBand="1"/>
      </w:tblPr>
      <w:tblGrid>
        <w:gridCol w:w="3888"/>
        <w:gridCol w:w="1440"/>
        <w:gridCol w:w="1440"/>
        <w:gridCol w:w="1440"/>
        <w:gridCol w:w="1440"/>
      </w:tblGrid>
      <w:tr w:rsidR="0065684E" w:rsidRPr="0065684E" w14:paraId="3E8E196E" w14:textId="77777777" w:rsidTr="00DC0784">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96B5975" w14:textId="77777777" w:rsidR="0065684E" w:rsidRPr="0065684E" w:rsidRDefault="0065684E" w:rsidP="0065684E">
            <w:pPr>
              <w:pStyle w:val="ITStyle"/>
            </w:pPr>
            <w:r w:rsidRPr="0065684E">
              <w:rPr>
                <w:b/>
              </w:rPr>
              <w:t>Model</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53E0B5" w14:textId="77777777" w:rsidR="0065684E" w:rsidRPr="0065684E" w:rsidRDefault="0065684E" w:rsidP="0065684E">
            <w:pPr>
              <w:pStyle w:val="ITStyle"/>
            </w:pPr>
            <w:r w:rsidRPr="0065684E">
              <w:rPr>
                <w:b/>
              </w:rPr>
              <w:t>TN</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AE03553" w14:textId="77777777" w:rsidR="0065684E" w:rsidRPr="0065684E" w:rsidRDefault="0065684E" w:rsidP="0065684E">
            <w:pPr>
              <w:pStyle w:val="ITStyle"/>
            </w:pPr>
            <w:r w:rsidRPr="0065684E">
              <w:rPr>
                <w:b/>
              </w:rPr>
              <w:t>FP</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66AAC7D" w14:textId="77777777" w:rsidR="0065684E" w:rsidRPr="0065684E" w:rsidRDefault="0065684E" w:rsidP="0065684E">
            <w:pPr>
              <w:pStyle w:val="ITStyle"/>
            </w:pPr>
            <w:r w:rsidRPr="0065684E">
              <w:rPr>
                <w:b/>
              </w:rPr>
              <w:t>FN</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567EA23" w14:textId="77777777" w:rsidR="0065684E" w:rsidRPr="0065684E" w:rsidRDefault="0065684E" w:rsidP="0065684E">
            <w:pPr>
              <w:pStyle w:val="ITStyle"/>
            </w:pPr>
            <w:r w:rsidRPr="0065684E">
              <w:rPr>
                <w:b/>
              </w:rPr>
              <w:t>TP</w:t>
            </w:r>
          </w:p>
        </w:tc>
      </w:tr>
      <w:tr w:rsidR="0065684E" w:rsidRPr="0065684E" w14:paraId="691F078E" w14:textId="77777777" w:rsidTr="00DC0784">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26D32" w14:textId="77777777" w:rsidR="0065684E" w:rsidRPr="0065684E" w:rsidRDefault="0065684E" w:rsidP="0065684E">
            <w:pPr>
              <w:pStyle w:val="ITStyle"/>
            </w:pPr>
            <w:r w:rsidRPr="0065684E">
              <w:t>Naive Bayes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40801" w14:textId="77777777" w:rsidR="0065684E" w:rsidRPr="0065684E" w:rsidRDefault="0065684E" w:rsidP="0065684E">
            <w:pPr>
              <w:pStyle w:val="ITStyle"/>
            </w:pPr>
            <w:r w:rsidRPr="0065684E">
              <w:t>677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3FD54" w14:textId="77777777" w:rsidR="0065684E" w:rsidRPr="0065684E" w:rsidRDefault="0065684E" w:rsidP="0065684E">
            <w:pPr>
              <w:pStyle w:val="ITStyle"/>
            </w:pPr>
            <w:r w:rsidRPr="0065684E">
              <w:t>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A802A" w14:textId="77777777" w:rsidR="0065684E" w:rsidRPr="0065684E" w:rsidRDefault="0065684E" w:rsidP="0065684E">
            <w:pPr>
              <w:pStyle w:val="ITStyle"/>
            </w:pPr>
            <w:r w:rsidRPr="0065684E">
              <w:t>10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3C6D0" w14:textId="77777777" w:rsidR="0065684E" w:rsidRPr="0065684E" w:rsidRDefault="0065684E" w:rsidP="0065684E">
            <w:pPr>
              <w:pStyle w:val="ITStyle"/>
            </w:pPr>
            <w:r w:rsidRPr="0065684E">
              <w:t>86</w:t>
            </w:r>
          </w:p>
        </w:tc>
      </w:tr>
      <w:tr w:rsidR="0065684E" w:rsidRPr="0065684E" w14:paraId="72ED66DA" w14:textId="77777777" w:rsidTr="00DC0784">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71C54D" w14:textId="77777777" w:rsidR="0065684E" w:rsidRPr="0065684E" w:rsidRDefault="0065684E" w:rsidP="0065684E">
            <w:pPr>
              <w:pStyle w:val="ITStyle"/>
            </w:pPr>
            <w:r w:rsidRPr="0065684E">
              <w:t>Logistic Regression</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5AAF856" w14:textId="77777777" w:rsidR="0065684E" w:rsidRPr="0065684E" w:rsidRDefault="0065684E" w:rsidP="0065684E">
            <w:pPr>
              <w:pStyle w:val="ITStyle"/>
            </w:pPr>
            <w:r w:rsidRPr="0065684E">
              <w:t>675</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B05BB27" w14:textId="77777777" w:rsidR="0065684E" w:rsidRPr="0065684E" w:rsidRDefault="0065684E" w:rsidP="0065684E">
            <w:pPr>
              <w:pStyle w:val="ITStyle"/>
            </w:pPr>
            <w:r w:rsidRPr="0065684E">
              <w:t>3</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5E9C50D" w14:textId="77777777" w:rsidR="0065684E" w:rsidRPr="0065684E" w:rsidRDefault="0065684E" w:rsidP="0065684E">
            <w:pPr>
              <w:pStyle w:val="ITStyle"/>
            </w:pPr>
            <w:r w:rsidRPr="0065684E">
              <w:t>9</w:t>
            </w:r>
          </w:p>
        </w:tc>
        <w:tc>
          <w:tcPr>
            <w:tcW w:w="1440"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4393D32" w14:textId="77777777" w:rsidR="0065684E" w:rsidRPr="0065684E" w:rsidRDefault="0065684E" w:rsidP="0065684E">
            <w:pPr>
              <w:pStyle w:val="ITStyle"/>
            </w:pPr>
            <w:r w:rsidRPr="0065684E">
              <w:t>87</w:t>
            </w:r>
          </w:p>
        </w:tc>
      </w:tr>
    </w:tbl>
    <w:p w14:paraId="188FA22C" w14:textId="77777777" w:rsidR="0065684E" w:rsidRPr="0065684E" w:rsidRDefault="0065684E" w:rsidP="0065684E">
      <w:pPr>
        <w:pStyle w:val="ITStyle"/>
      </w:pPr>
    </w:p>
    <w:p w14:paraId="594D37E4" w14:textId="77777777" w:rsidR="0065684E" w:rsidRPr="0065684E" w:rsidRDefault="0065684E" w:rsidP="0065684E">
      <w:pPr>
        <w:pStyle w:val="ITStyle"/>
      </w:pPr>
      <w:r w:rsidRPr="0065684E">
        <w:t>Naive Bayes makes 11 errors and Logistic Regression makes 12. Naive Bayes has the higher F1 and precision, but Logistic Regression detects one more spam message and has better average precision. Their small difference on one split does not establish a reliable general performance ordering. False positives deserve special attention because blocking a legitimate message can interrupt a customer’s communication.</w:t>
      </w:r>
    </w:p>
    <w:p w14:paraId="026611BB" w14:textId="77777777" w:rsidR="0065684E" w:rsidRPr="0065684E" w:rsidRDefault="0065684E" w:rsidP="0065684E">
      <w:pPr>
        <w:pStyle w:val="ITStyle"/>
        <w:rPr>
          <w:b/>
          <w:bCs/>
        </w:rPr>
      </w:pPr>
      <w:r w:rsidRPr="0065684E">
        <w:rPr>
          <w:b/>
          <w:bCs/>
        </w:rPr>
        <w:t>Observed errors and explanations</w:t>
      </w:r>
    </w:p>
    <w:p w14:paraId="20C2D5A1" w14:textId="77777777" w:rsidR="0065684E" w:rsidRPr="0065684E" w:rsidRDefault="0065684E" w:rsidP="0065684E">
      <w:pPr>
        <w:pStyle w:val="ITStyle"/>
      </w:pPr>
      <w:r w:rsidRPr="0065684E">
        <w:t>Naive Bayes falsely flags ham message 2571, “From 5 to 2 only my work timing.”, with spam probability 0.5601. Number normalization makes an ordinary schedule resemble numeric spam patterns. It misses spam message 4514, “Money i have won wining number 946 wot do i do next”, assigning 0.0881. The wording resembles a personal question and includes informal spelling; the intended label cannot be reliably inferred from a few surface cues.</w:t>
      </w:r>
    </w:p>
    <w:p w14:paraId="6D8A38C9" w14:textId="77777777" w:rsidR="0065684E" w:rsidRPr="0065684E" w:rsidRDefault="0065684E" w:rsidP="0065684E">
      <w:pPr>
        <w:pStyle w:val="ITStyle"/>
      </w:pPr>
      <w:r w:rsidRPr="0065684E">
        <w:t>Logistic Regression incorrectly flags “Waiting for your call.” (574; probability 0.7340) and “4 tacos + 1 rajas burrito, right?” (3735; 0.8083). “Call” and normalized numbers are useful spam associations but also occur in ordinary conversations. Its missed spam 1674 provides a monthly WAP password and receives 0.1953, showing difficulty with service style messages whose intent depends on context. These interpretations are hypotheses grounded in the text and model coefficients, not proof of the internal cause of each error.</w:t>
      </w:r>
    </w:p>
    <w:p w14:paraId="6AB169CF" w14:textId="77777777" w:rsidR="0065684E" w:rsidRPr="0065684E" w:rsidRDefault="0065684E" w:rsidP="0065684E">
      <w:pPr>
        <w:pStyle w:val="ITStyle"/>
      </w:pPr>
      <w:r w:rsidRPr="0065684E">
        <w:t>The largest positive Logistic Regression coefficients include numbertoken (10.689), urltoken (6.261), “call numbertoken” (6.114), “text” (5.721) and “free” (5.223). Coefficients provide a transparent association with the decision score, but correlated features and normalization limit causal interpretation. The notebook exports every error and its score for inspection.</w:t>
      </w:r>
    </w:p>
    <w:p w14:paraId="43B6E293" w14:textId="77777777" w:rsidR="00B55888" w:rsidRDefault="00B55888" w:rsidP="00B55888">
      <w:pPr>
        <w:pStyle w:val="ITStyle"/>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3202B718" w:rsidR="00D4564D" w:rsidRDefault="00D4564D" w:rsidP="00D4564D">
      <w:pPr>
        <w:pStyle w:val="Heading1"/>
      </w:pPr>
      <w:r>
        <w:t>Task 4</w:t>
      </w:r>
      <w:r w:rsidR="001D6CF0">
        <w:t xml:space="preserve">: </w:t>
      </w:r>
      <w:r w:rsidR="001D6CF0" w:rsidRPr="001D6CF0">
        <w:t>Sequence-Based Classification</w:t>
      </w:r>
    </w:p>
    <w:p w14:paraId="4CE11088" w14:textId="03D2F5F7" w:rsidR="00D4564D" w:rsidRPr="001D6CF0" w:rsidRDefault="001D6CF0" w:rsidP="001D6CF0">
      <w:pPr>
        <w:rPr>
          <w:sz w:val="24"/>
          <w:szCs w:val="24"/>
        </w:rPr>
      </w:pPr>
      <w:r w:rsidRPr="001D6CF0">
        <w:rPr>
          <w:sz w:val="24"/>
          <w:szCs w:val="24"/>
        </w:rPr>
        <w:t>Develop an LSTM-based model for SMS spam classification and evaluate its performance on unseen data. Compare its results with the classical classifiers and discuss whether modeling the sequential nature of text improves classification performance.</w:t>
      </w:r>
      <w:r w:rsidR="005C6D23">
        <w:rPr>
          <w:noProof/>
          <w:lang w:eastAsia="en-US"/>
        </w:rPr>
        <mc:AlternateContent>
          <mc:Choice Requires="wps">
            <w:drawing>
              <wp:anchor distT="0" distB="2743200" distL="182880" distR="182880" simplePos="0" relativeHeight="251698176" behindDoc="0" locked="0" layoutInCell="1" allowOverlap="1" wp14:anchorId="1F258B57" wp14:editId="7E5F5986">
                <wp:simplePos x="0" y="0"/>
                <wp:positionH relativeFrom="page">
                  <wp:posOffset>607060</wp:posOffset>
                </wp:positionH>
                <wp:positionV relativeFrom="margin">
                  <wp:posOffset>90805</wp:posOffset>
                </wp:positionV>
                <wp:extent cx="1247775" cy="2304288"/>
                <wp:effectExtent l="0" t="0" r="0" b="0"/>
                <wp:wrapSquare wrapText="largest"/>
                <wp:docPr id="74890554"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03597" w14:textId="77777777" w:rsidR="005C6D23" w:rsidRDefault="005C6D23" w:rsidP="005C6D23">
                            <w:pPr>
                              <w:pStyle w:val="Quote"/>
                              <w:rPr>
                                <w:rStyle w:val="QuoteChar"/>
                                <w:i/>
                                <w:iCs/>
                              </w:rPr>
                            </w:pPr>
                            <w:r w:rsidRPr="00655D8A">
                              <w:rPr>
                                <w:rStyle w:val="QuoteChar"/>
                                <w:i/>
                                <w:iCs/>
                              </w:rPr>
                              <w:t xml:space="preserve">  </w:t>
                            </w:r>
                          </w:p>
                          <w:p w14:paraId="0AE4D327" w14:textId="77777777" w:rsidR="005C6D23" w:rsidRDefault="005C6D23" w:rsidP="005C6D23"/>
                          <w:p w14:paraId="078524DC" w14:textId="77777777" w:rsidR="005C6D23" w:rsidRDefault="005C6D23" w:rsidP="005C6D23"/>
                          <w:p w14:paraId="3FDF79EA" w14:textId="77777777" w:rsidR="001A72A7" w:rsidRDefault="001A72A7" w:rsidP="001A72A7">
                            <w:pPr>
                              <w:pStyle w:val="Quote"/>
                              <w:rPr>
                                <w:rStyle w:val="QuoteChar"/>
                                <w:i/>
                                <w:iCs/>
                              </w:rPr>
                            </w:pPr>
                            <w:r>
                              <w:rPr>
                                <w:rStyle w:val="QuoteChar"/>
                                <w:i/>
                                <w:iCs/>
                              </w:rPr>
                              <w:t>Learning Outcome(s):</w:t>
                            </w:r>
                          </w:p>
                          <w:p w14:paraId="7B54CE76" w14:textId="576AFD73" w:rsidR="001A72A7" w:rsidRDefault="00D458C5" w:rsidP="001A72A7">
                            <w:pPr>
                              <w:pStyle w:val="Quote"/>
                              <w:rPr>
                                <w:rStyle w:val="QuoteChar"/>
                                <w:i/>
                                <w:iCs/>
                              </w:rPr>
                            </w:pPr>
                            <w:r w:rsidRPr="00D458C5">
                              <w:rPr>
                                <w:rStyle w:val="QuoteChar"/>
                                <w:i/>
                                <w:iCs/>
                              </w:rPr>
                              <w:t>CLO3</w:t>
                            </w:r>
                            <w:r w:rsidRPr="00D458C5">
                              <w:rPr>
                                <w:rStyle w:val="QuoteChar"/>
                                <w:i/>
                                <w:iCs/>
                              </w:rPr>
                              <w:tab/>
                              <w:t>Apply natural language processing algorithms to realistic problems including machine translation, chatbots and other applications</w:t>
                            </w:r>
                            <w:r w:rsidR="001A72A7" w:rsidRPr="00E93225">
                              <w:rPr>
                                <w:rStyle w:val="QuoteChar"/>
                                <w:i/>
                                <w:iCs/>
                              </w:rPr>
                              <w:t>.</w:t>
                            </w:r>
                          </w:p>
                          <w:p w14:paraId="7F817781" w14:textId="77777777" w:rsidR="001A72A7" w:rsidRDefault="001A72A7" w:rsidP="001A72A7"/>
                          <w:p w14:paraId="24D28CC5" w14:textId="77777777" w:rsidR="001A72A7" w:rsidRDefault="001A72A7" w:rsidP="001A72A7"/>
                          <w:p w14:paraId="3C6F339D" w14:textId="77777777" w:rsidR="001A72A7" w:rsidRDefault="001A72A7" w:rsidP="001A72A7"/>
                          <w:p w14:paraId="111BE3E8" w14:textId="77777777" w:rsidR="001A72A7" w:rsidRDefault="001A72A7" w:rsidP="001A72A7"/>
                          <w:p w14:paraId="7602F4E6" w14:textId="77777777" w:rsidR="001A72A7" w:rsidRDefault="001A72A7" w:rsidP="001A72A7"/>
                          <w:p w14:paraId="6A7A0F8B" w14:textId="77777777" w:rsidR="001A72A7" w:rsidRDefault="001A72A7" w:rsidP="001A72A7"/>
                          <w:p w14:paraId="19E3CD69" w14:textId="0C7444EF" w:rsidR="005C6D23" w:rsidRDefault="005C6D23" w:rsidP="005C6D23"/>
                          <w:p w14:paraId="534C058B" w14:textId="77777777" w:rsidR="005C6D23" w:rsidRDefault="005C6D23" w:rsidP="005C6D23"/>
                          <w:p w14:paraId="267D7B84" w14:textId="77777777" w:rsidR="005C6D23" w:rsidRDefault="005C6D23" w:rsidP="005C6D23"/>
                          <w:p w14:paraId="36F83E83" w14:textId="77777777" w:rsidR="005C6D23" w:rsidRDefault="005C6D23" w:rsidP="005C6D23"/>
                          <w:p w14:paraId="6C82ECF9" w14:textId="77777777" w:rsidR="005C6D23" w:rsidRPr="00FB3FB6" w:rsidRDefault="005C6D23" w:rsidP="005C6D23">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F258B57" id="_x0000_s1037" type="#_x0000_t202" alt="Sidebar" style="position:absolute;margin-left:47.8pt;margin-top:7.15pt;width:98.25pt;height:181.45pt;z-index:25169817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NUOWbZpAgAAPgUAAA4AAAAAAAAAAAAAAAAALgIA&#10;AGRycy9lMm9Eb2MueG1sUEsBAi0AFAAGAAgAAAAhAA/2tBjeAAAACQEAAA8AAAAAAAAAAAAAAAAA&#10;wwQAAGRycy9kb3ducmV2LnhtbFBLBQYAAAAABAAEAPMAAADOBQAAAAA=&#10;" filled="f" stroked="f" strokeweight=".5pt">
                <v:textbox inset="3.6pt,0,3.6pt,0">
                  <w:txbxContent>
                    <w:p w14:paraId="6A103597" w14:textId="77777777" w:rsidR="005C6D23" w:rsidRDefault="005C6D23" w:rsidP="005C6D23">
                      <w:pPr>
                        <w:pStyle w:val="Quote"/>
                        <w:rPr>
                          <w:rStyle w:val="QuoteChar"/>
                          <w:i/>
                          <w:iCs/>
                        </w:rPr>
                      </w:pPr>
                      <w:r w:rsidRPr="00655D8A">
                        <w:rPr>
                          <w:rStyle w:val="QuoteChar"/>
                          <w:i/>
                          <w:iCs/>
                        </w:rPr>
                        <w:t xml:space="preserve">  </w:t>
                      </w:r>
                    </w:p>
                    <w:p w14:paraId="0AE4D327" w14:textId="77777777" w:rsidR="005C6D23" w:rsidRDefault="005C6D23" w:rsidP="005C6D23"/>
                    <w:p w14:paraId="078524DC" w14:textId="77777777" w:rsidR="005C6D23" w:rsidRDefault="005C6D23" w:rsidP="005C6D23"/>
                    <w:p w14:paraId="3FDF79EA" w14:textId="77777777" w:rsidR="001A72A7" w:rsidRDefault="001A72A7" w:rsidP="001A72A7">
                      <w:pPr>
                        <w:pStyle w:val="Quote"/>
                        <w:rPr>
                          <w:rStyle w:val="QuoteChar"/>
                          <w:i/>
                          <w:iCs/>
                        </w:rPr>
                      </w:pPr>
                      <w:r>
                        <w:rPr>
                          <w:rStyle w:val="QuoteChar"/>
                          <w:i/>
                          <w:iCs/>
                        </w:rPr>
                        <w:t>Learning Outcome(s):</w:t>
                      </w:r>
                    </w:p>
                    <w:p w14:paraId="7B54CE76" w14:textId="576AFD73" w:rsidR="001A72A7" w:rsidRDefault="00D458C5" w:rsidP="001A72A7">
                      <w:pPr>
                        <w:pStyle w:val="Quote"/>
                        <w:rPr>
                          <w:rStyle w:val="QuoteChar"/>
                          <w:i/>
                          <w:iCs/>
                        </w:rPr>
                      </w:pPr>
                      <w:r w:rsidRPr="00D458C5">
                        <w:rPr>
                          <w:rStyle w:val="QuoteChar"/>
                          <w:i/>
                          <w:iCs/>
                        </w:rPr>
                        <w:t>CLO3</w:t>
                      </w:r>
                      <w:r w:rsidRPr="00D458C5">
                        <w:rPr>
                          <w:rStyle w:val="QuoteChar"/>
                          <w:i/>
                          <w:iCs/>
                        </w:rPr>
                        <w:tab/>
                        <w:t>Apply natural language processing algorithms to realistic problems including machine translation, chatbots and other applications</w:t>
                      </w:r>
                      <w:r w:rsidR="001A72A7" w:rsidRPr="00E93225">
                        <w:rPr>
                          <w:rStyle w:val="QuoteChar"/>
                          <w:i/>
                          <w:iCs/>
                        </w:rPr>
                        <w:t>.</w:t>
                      </w:r>
                    </w:p>
                    <w:p w14:paraId="7F817781" w14:textId="77777777" w:rsidR="001A72A7" w:rsidRDefault="001A72A7" w:rsidP="001A72A7"/>
                    <w:p w14:paraId="24D28CC5" w14:textId="77777777" w:rsidR="001A72A7" w:rsidRDefault="001A72A7" w:rsidP="001A72A7"/>
                    <w:p w14:paraId="3C6F339D" w14:textId="77777777" w:rsidR="001A72A7" w:rsidRDefault="001A72A7" w:rsidP="001A72A7"/>
                    <w:p w14:paraId="111BE3E8" w14:textId="77777777" w:rsidR="001A72A7" w:rsidRDefault="001A72A7" w:rsidP="001A72A7"/>
                    <w:p w14:paraId="7602F4E6" w14:textId="77777777" w:rsidR="001A72A7" w:rsidRDefault="001A72A7" w:rsidP="001A72A7"/>
                    <w:p w14:paraId="6A7A0F8B" w14:textId="77777777" w:rsidR="001A72A7" w:rsidRDefault="001A72A7" w:rsidP="001A72A7"/>
                    <w:p w14:paraId="19E3CD69" w14:textId="0C7444EF" w:rsidR="005C6D23" w:rsidRDefault="005C6D23" w:rsidP="005C6D23"/>
                    <w:p w14:paraId="534C058B" w14:textId="77777777" w:rsidR="005C6D23" w:rsidRDefault="005C6D23" w:rsidP="005C6D23"/>
                    <w:p w14:paraId="267D7B84" w14:textId="77777777" w:rsidR="005C6D23" w:rsidRDefault="005C6D23" w:rsidP="005C6D23"/>
                    <w:p w14:paraId="36F83E83" w14:textId="77777777" w:rsidR="005C6D23" w:rsidRDefault="005C6D23" w:rsidP="005C6D23"/>
                    <w:p w14:paraId="6C82ECF9" w14:textId="77777777" w:rsidR="005C6D23" w:rsidRPr="00FB3FB6" w:rsidRDefault="005C6D23" w:rsidP="005C6D23">
                      <w:pPr>
                        <w:jc w:val="center"/>
                        <w:rPr>
                          <w:b/>
                          <w:bCs/>
                          <w:color w:val="auto"/>
                          <w:sz w:val="24"/>
                          <w:szCs w:val="24"/>
                        </w:rPr>
                      </w:pPr>
                    </w:p>
                  </w:txbxContent>
                </v:textbox>
                <w10:wrap type="square" side="largest" anchorx="page" anchory="margin"/>
              </v:shape>
            </w:pict>
          </mc:Fallback>
        </mc:AlternateContent>
      </w:r>
      <w:r w:rsidR="009F0248" w:rsidRPr="001D6CF0">
        <w:rPr>
          <w:sz w:val="24"/>
          <w:szCs w:val="24"/>
        </w:rPr>
        <w:t xml:space="preserve"> </w:t>
      </w:r>
      <w:r w:rsidR="009F0248" w:rsidRPr="001D6CF0">
        <w:rPr>
          <w:color w:val="EE0000"/>
          <w:sz w:val="24"/>
          <w:szCs w:val="24"/>
        </w:rPr>
        <w:t>[</w:t>
      </w:r>
      <w:r w:rsidR="00DD46FD" w:rsidRPr="001D6CF0">
        <w:rPr>
          <w:color w:val="EE0000"/>
          <w:sz w:val="24"/>
          <w:szCs w:val="24"/>
        </w:rPr>
        <w:t>3</w:t>
      </w:r>
      <w:r w:rsidR="009F0248" w:rsidRPr="001D6CF0">
        <w:rPr>
          <w:color w:val="EE0000"/>
          <w:sz w:val="24"/>
          <w:szCs w:val="24"/>
        </w:rPr>
        <w:t xml:space="preserve"> marks]</w:t>
      </w:r>
    </w:p>
    <w:p w14:paraId="112B5C7E" w14:textId="77777777" w:rsidR="00B55888" w:rsidRPr="00777BC7" w:rsidRDefault="00B55888" w:rsidP="00B55888">
      <w:pPr>
        <w:pStyle w:val="Signature"/>
        <w:spacing w:before="160" w:after="160"/>
        <w:contextualSpacing w:val="0"/>
        <w:jc w:val="both"/>
        <w:rPr>
          <w:rFonts w:ascii="Times New Roman" w:hAnsi="Times New Roman" w:cs="Times New Roman"/>
          <w:color w:val="auto"/>
          <w:sz w:val="24"/>
          <w:szCs w:val="24"/>
        </w:rPr>
      </w:pPr>
      <w:r w:rsidRPr="00777BC7">
        <w:rPr>
          <w:rFonts w:ascii="Times New Roman" w:hAnsi="Times New Roman" w:cs="Times New Roman"/>
          <w:b/>
          <w:bCs/>
          <w:color w:val="auto"/>
          <w:sz w:val="24"/>
          <w:szCs w:val="24"/>
        </w:rPr>
        <w:t>Answer</w:t>
      </w:r>
      <w:r w:rsidRPr="00777BC7">
        <w:rPr>
          <w:rFonts w:ascii="Times New Roman" w:hAnsi="Times New Roman" w:cs="Times New Roman"/>
          <w:color w:val="auto"/>
          <w:sz w:val="24"/>
          <w:szCs w:val="24"/>
        </w:rPr>
        <w:t>:</w:t>
      </w:r>
    </w:p>
    <w:p w14:paraId="4153E079" w14:textId="77777777" w:rsidR="0065684E" w:rsidRPr="0065684E" w:rsidRDefault="0065684E" w:rsidP="0065684E">
      <w:pPr>
        <w:pStyle w:val="ITStyle"/>
        <w:rPr>
          <w:b/>
          <w:bCs/>
        </w:rPr>
      </w:pPr>
      <w:r w:rsidRPr="0065684E">
        <w:rPr>
          <w:b/>
          <w:bCs/>
        </w:rPr>
        <w:t>LSTM architecture and training</w:t>
      </w:r>
    </w:p>
    <w:p w14:paraId="49D759D9" w14:textId="77777777" w:rsidR="0065684E" w:rsidRPr="0065684E" w:rsidRDefault="0065684E" w:rsidP="0065684E">
      <w:pPr>
        <w:pStyle w:val="ITStyle"/>
      </w:pPr>
      <w:r w:rsidRPr="0065684E">
        <w:t>The LSTM learns an embedding for each token and processes embeddings in their original order. Its gates regulate what information is retained and forgotten, allowing the final hidden state to summarize earlier tokens. The implementation uses a training only vocabulary of 2,954 entries, including padding and unknown tokens; 64 dimensional embeddings; one unidirectional LSTM with 64 hidden units; dropout of 0.25; and a single output logit. The model contains 222,401 trainable parameters.</w:t>
      </w:r>
    </w:p>
    <w:p w14:paraId="659EB624" w14:textId="77777777" w:rsidR="0065684E" w:rsidRPr="0065684E" w:rsidRDefault="0065684E" w:rsidP="0065684E">
      <w:pPr>
        <w:pStyle w:val="ITStyle"/>
      </w:pPr>
      <w:r w:rsidRPr="0065684E">
        <w:t>Sequences are padded or truncated to 80 tokens, and packed sequences prevent padding from changing the final hidden state. One of the 774 test messages exceeds this limit. Binary cross entropy uses a positive weight of 3,162/449, computed from the training split. This increases the contribution of minority spam examples. Adam uses learning rate 0.002, batch size 64 and gradient clipping at norm 1. Ten epochs are trained, and the best validation spam F1 selects epoch 5, with validation F1 = 0.9333. Test data do not influence this selection.</w:t>
      </w:r>
    </w:p>
    <w:tbl>
      <w:tblPr>
        <w:tblW w:w="0" w:type="auto"/>
        <w:jc w:val="center"/>
        <w:tblLayout w:type="fixed"/>
        <w:tblLook w:val="04A0" w:firstRow="1" w:lastRow="0" w:firstColumn="1" w:lastColumn="0" w:noHBand="0" w:noVBand="1"/>
      </w:tblPr>
      <w:tblGrid>
        <w:gridCol w:w="1728"/>
        <w:gridCol w:w="1728"/>
        <w:gridCol w:w="1728"/>
        <w:gridCol w:w="1512"/>
        <w:gridCol w:w="1512"/>
        <w:gridCol w:w="1440"/>
      </w:tblGrid>
      <w:tr w:rsidR="0065684E" w:rsidRPr="0065684E" w14:paraId="386C48FA" w14:textId="77777777" w:rsidTr="00DC0784">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BE7AE4" w14:textId="77777777" w:rsidR="0065684E" w:rsidRPr="0065684E" w:rsidRDefault="0065684E" w:rsidP="0065684E">
            <w:pPr>
              <w:pStyle w:val="ITStyle"/>
            </w:pPr>
            <w:r w:rsidRPr="0065684E">
              <w:rPr>
                <w:b/>
              </w:rPr>
              <w:t>Selected epoch</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A7D414F" w14:textId="77777777" w:rsidR="0065684E" w:rsidRPr="0065684E" w:rsidRDefault="0065684E" w:rsidP="0065684E">
            <w:pPr>
              <w:pStyle w:val="ITStyle"/>
            </w:pPr>
            <w:r w:rsidRPr="0065684E">
              <w:rPr>
                <w:b/>
              </w:rPr>
              <w:t>Validation F1</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23F74A6" w14:textId="77777777" w:rsidR="0065684E" w:rsidRPr="0065684E" w:rsidRDefault="0065684E" w:rsidP="0065684E">
            <w:pPr>
              <w:pStyle w:val="ITStyle"/>
            </w:pPr>
            <w:r w:rsidRPr="0065684E">
              <w:rPr>
                <w:b/>
              </w:rPr>
              <w:t>Test accuracy</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76AF54C" w14:textId="77777777" w:rsidR="0065684E" w:rsidRPr="0065684E" w:rsidRDefault="0065684E" w:rsidP="0065684E">
            <w:pPr>
              <w:pStyle w:val="ITStyle"/>
            </w:pPr>
            <w:r w:rsidRPr="0065684E">
              <w:rPr>
                <w:b/>
              </w:rPr>
              <w:t>Spam P</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D513B27" w14:textId="77777777" w:rsidR="0065684E" w:rsidRPr="0065684E" w:rsidRDefault="0065684E" w:rsidP="0065684E">
            <w:pPr>
              <w:pStyle w:val="ITStyle"/>
            </w:pPr>
            <w:r w:rsidRPr="0065684E">
              <w:rPr>
                <w:b/>
              </w:rPr>
              <w:t>Spam R</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0571924" w14:textId="77777777" w:rsidR="0065684E" w:rsidRPr="0065684E" w:rsidRDefault="0065684E" w:rsidP="0065684E">
            <w:pPr>
              <w:pStyle w:val="ITStyle"/>
            </w:pPr>
            <w:r w:rsidRPr="0065684E">
              <w:rPr>
                <w:b/>
              </w:rPr>
              <w:t>Spam F1</w:t>
            </w:r>
          </w:p>
        </w:tc>
      </w:tr>
      <w:tr w:rsidR="0065684E" w:rsidRPr="0065684E" w14:paraId="3247F5E9" w14:textId="77777777" w:rsidTr="00DC0784">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882ED" w14:textId="77777777" w:rsidR="0065684E" w:rsidRPr="0065684E" w:rsidRDefault="0065684E" w:rsidP="0065684E">
            <w:pPr>
              <w:pStyle w:val="ITStyle"/>
            </w:pPr>
            <w:r w:rsidRPr="0065684E">
              <w:t>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38B59" w14:textId="77777777" w:rsidR="0065684E" w:rsidRPr="0065684E" w:rsidRDefault="0065684E" w:rsidP="0065684E">
            <w:pPr>
              <w:pStyle w:val="ITStyle"/>
            </w:pPr>
            <w:r w:rsidRPr="0065684E">
              <w:t>0.9333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5B996" w14:textId="77777777" w:rsidR="0065684E" w:rsidRPr="0065684E" w:rsidRDefault="0065684E" w:rsidP="0065684E">
            <w:pPr>
              <w:pStyle w:val="ITStyle"/>
            </w:pPr>
            <w:r w:rsidRPr="0065684E">
              <w:t>0.9677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D8AAD" w14:textId="77777777" w:rsidR="0065684E" w:rsidRPr="0065684E" w:rsidRDefault="0065684E" w:rsidP="0065684E">
            <w:pPr>
              <w:pStyle w:val="ITStyle"/>
            </w:pPr>
            <w:r w:rsidRPr="0065684E">
              <w:t>0.8318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E113A" w14:textId="77777777" w:rsidR="0065684E" w:rsidRPr="0065684E" w:rsidRDefault="0065684E" w:rsidP="0065684E">
            <w:pPr>
              <w:pStyle w:val="ITStyle"/>
            </w:pPr>
            <w:r w:rsidRPr="0065684E">
              <w:t>0.9271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793A4" w14:textId="77777777" w:rsidR="0065684E" w:rsidRPr="0065684E" w:rsidRDefault="0065684E" w:rsidP="0065684E">
            <w:pPr>
              <w:pStyle w:val="ITStyle"/>
            </w:pPr>
            <w:r w:rsidRPr="0065684E">
              <w:t>0.8768</w:t>
            </w:r>
          </w:p>
        </w:tc>
      </w:tr>
    </w:tbl>
    <w:p w14:paraId="0DB1C4BD" w14:textId="77777777" w:rsidR="0065684E" w:rsidRPr="0065684E" w:rsidRDefault="0065684E" w:rsidP="0065684E">
      <w:pPr>
        <w:pStyle w:val="ITStyle"/>
      </w:pPr>
    </w:p>
    <w:p w14:paraId="77D53902" w14:textId="77777777" w:rsidR="0065684E" w:rsidRPr="0065684E" w:rsidRDefault="0065684E" w:rsidP="0065684E">
      <w:pPr>
        <w:pStyle w:val="ITStyle"/>
        <w:rPr>
          <w:b/>
          <w:bCs/>
        </w:rPr>
      </w:pPr>
      <w:r w:rsidRPr="0065684E">
        <w:rPr>
          <w:b/>
          <w:bCs/>
        </w:rPr>
        <w:t>Comparison with classical models</w:t>
      </w:r>
    </w:p>
    <w:p w14:paraId="49F90454" w14:textId="77777777" w:rsidR="0065684E" w:rsidRPr="0065684E" w:rsidRDefault="0065684E" w:rsidP="0065684E">
      <w:pPr>
        <w:pStyle w:val="ITStyle"/>
      </w:pPr>
      <w:r w:rsidRPr="0065684E">
        <w:t>The LSTM detects 89 of 96 spam messages, exceeding Naive Bayes by three and Logistic Regression by two. However, it falsely flags 18 of 678 legitimate messages, compared with one and three for the classical models. Its test macro F1 is 0.9291 and average precision is 0.9567. The extra recall therefore comes with a substantial precision cost. Class weighting and the small training sample are plausible contributors; architecture alone cannot explain the difference because the representations and optimization also differ.</w:t>
      </w:r>
    </w:p>
    <w:p w14:paraId="7127D511" w14:textId="77777777" w:rsidR="0065684E" w:rsidRPr="0065684E" w:rsidRDefault="0065684E" w:rsidP="0065684E">
      <w:pPr>
        <w:pStyle w:val="ITStyle"/>
      </w:pPr>
      <w:r w:rsidRPr="0065684E">
        <w:t>Validation F1 rises from 0.7763 at epoch 1 to 0.9333 at epoch 5, then falls even as training loss continues to decrease. This pattern is consistent with overfitting, and supports restoring the validation selected checkpoint rather than using the last epoch. Training and validation evaluation take approximately 10.1 seconds on the available CPU, excluding data loading and vocabulary construction.</w:t>
      </w:r>
    </w:p>
    <w:p w14:paraId="2025E31D" w14:textId="77777777" w:rsidR="0065684E" w:rsidRPr="0065684E" w:rsidRDefault="0065684E" w:rsidP="0065684E">
      <w:pPr>
        <w:pStyle w:val="ITStyle"/>
        <w:rPr>
          <w:b/>
          <w:bCs/>
        </w:rPr>
      </w:pPr>
      <w:r w:rsidRPr="0065684E">
        <w:rPr>
          <w:b/>
          <w:bCs/>
        </w:rPr>
        <w:t>Does sequence order improve performance</w:t>
      </w:r>
    </w:p>
    <w:p w14:paraId="6886A5A0" w14:textId="77777777" w:rsidR="0065684E" w:rsidRPr="0065684E" w:rsidRDefault="0065684E" w:rsidP="0065684E">
      <w:pPr>
        <w:pStyle w:val="ITStyle"/>
      </w:pPr>
      <w:r w:rsidRPr="0065684E">
        <w:t>The observed comparison does not show that sequential modeling improves overall classification. The LSTM has lower spam F1 than both classical classifiers. Many messages can be identified through short lexical signals, which the TF IDF unigrams and bigrams already capture. Learning long range dependencies from a few thousand training messages may add complexity without enough evidence to improve generalization.</w:t>
      </w:r>
    </w:p>
    <w:p w14:paraId="108CE004" w14:textId="77777777" w:rsidR="0065684E" w:rsidRPr="0065684E" w:rsidRDefault="0065684E" w:rsidP="0065684E">
      <w:pPr>
        <w:pStyle w:val="ITStyle"/>
      </w:pPr>
      <w:r w:rsidRPr="0065684E">
        <w:t>As a limited diagnostic, the notebook reverses the token order of each test sequence while keeping the trained LSTM fixed. Spam F1 becomes 0.8763, compared with 0.8768 on the original sequence. The near equality suggests little measured advantage from natural order in this particular run. This is not a controlled architecture ablation: reversal changes the input distribution, and it cannot prove that order is irrelevant in all SMS classification tasks.</w:t>
      </w:r>
    </w:p>
    <w:p w14:paraId="077ABAB8" w14:textId="77777777" w:rsidR="0065684E" w:rsidRPr="0065684E" w:rsidRDefault="0065684E" w:rsidP="0065684E">
      <w:pPr>
        <w:pStyle w:val="ITStyle"/>
      </w:pPr>
      <w:r w:rsidRPr="0065684E">
        <w:t>An observed false positive is ham message 69, “I plane to give on this month end.”, with spam probability 0.6038. Another is the transliterated ham message 2318, assigned 0.6814. These examples suggest fragility around unusual wording and underrepresented language forms. They justify further evaluation rather than a claim that every similar language group is disadvantaged.</w:t>
      </w:r>
    </w:p>
    <w:p w14:paraId="47880299" w14:textId="77777777" w:rsidR="00B55888" w:rsidRDefault="00B55888" w:rsidP="00B55888">
      <w:pPr>
        <w:pStyle w:val="ITStyle"/>
      </w:pPr>
    </w:p>
    <w:p w14:paraId="590ED59F" w14:textId="33904906" w:rsidR="00961239" w:rsidRDefault="00961239" w:rsidP="00961239">
      <w:pPr>
        <w:pStyle w:val="Heading1"/>
      </w:pPr>
      <w:r>
        <w:t>Task 5</w:t>
      </w:r>
      <w:r w:rsidR="000250AE">
        <w:t xml:space="preserve">: </w:t>
      </w:r>
      <w:r w:rsidR="000250AE" w:rsidRPr="000250AE">
        <w:t>Transformer-Based Classification</w:t>
      </w:r>
    </w:p>
    <w:p w14:paraId="10422966" w14:textId="1D569A2F" w:rsidR="00634E8F" w:rsidRDefault="00990024" w:rsidP="00634E8F">
      <w:pPr>
        <w:rPr>
          <w:sz w:val="24"/>
          <w:szCs w:val="24"/>
        </w:rPr>
      </w:pPr>
      <w:r w:rsidRPr="00990024">
        <w:rPr>
          <w:sz w:val="24"/>
          <w:szCs w:val="24"/>
        </w:rPr>
        <w:t>Fine-tune a pretrained BERT-family model for SMS spam classification and evaluate its performance. Compare it with the previous models and recommend the most suitable approach for deployment based on performance, errors, and model complexity</w:t>
      </w:r>
      <w:r w:rsidR="0040108E">
        <w:rPr>
          <w:noProof/>
          <w:lang w:eastAsia="en-US"/>
        </w:rPr>
        <mc:AlternateContent>
          <mc:Choice Requires="wps">
            <w:drawing>
              <wp:anchor distT="0" distB="2743200" distL="182880" distR="182880" simplePos="0" relativeHeight="251700224" behindDoc="0" locked="0" layoutInCell="1" allowOverlap="1" wp14:anchorId="19ACF3B8" wp14:editId="1B0E9890">
                <wp:simplePos x="0" y="0"/>
                <wp:positionH relativeFrom="page">
                  <wp:posOffset>607060</wp:posOffset>
                </wp:positionH>
                <wp:positionV relativeFrom="margin">
                  <wp:posOffset>90805</wp:posOffset>
                </wp:positionV>
                <wp:extent cx="1247775" cy="2304288"/>
                <wp:effectExtent l="0" t="0" r="0" b="0"/>
                <wp:wrapSquare wrapText="largest"/>
                <wp:docPr id="1648215617"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D86EA8" w14:textId="77777777" w:rsidR="0040108E" w:rsidRDefault="0040108E" w:rsidP="0040108E">
                            <w:pPr>
                              <w:pStyle w:val="Quote"/>
                              <w:rPr>
                                <w:rStyle w:val="QuoteChar"/>
                                <w:i/>
                                <w:iCs/>
                              </w:rPr>
                            </w:pPr>
                            <w:r w:rsidRPr="00655D8A">
                              <w:rPr>
                                <w:rStyle w:val="QuoteChar"/>
                                <w:i/>
                                <w:iCs/>
                              </w:rPr>
                              <w:t xml:space="preserve">  </w:t>
                            </w:r>
                          </w:p>
                          <w:p w14:paraId="4C19EF4F" w14:textId="77777777" w:rsidR="0040108E" w:rsidRDefault="0040108E" w:rsidP="0040108E"/>
                          <w:p w14:paraId="1DF64628" w14:textId="77777777" w:rsidR="001A72A7" w:rsidRDefault="001A72A7" w:rsidP="001A72A7">
                            <w:pPr>
                              <w:pStyle w:val="Quote"/>
                              <w:rPr>
                                <w:rStyle w:val="QuoteChar"/>
                                <w:i/>
                                <w:iCs/>
                              </w:rPr>
                            </w:pPr>
                            <w:r>
                              <w:rPr>
                                <w:rStyle w:val="QuoteChar"/>
                                <w:i/>
                                <w:iCs/>
                              </w:rPr>
                              <w:t>Learning Outcome(s):</w:t>
                            </w:r>
                          </w:p>
                          <w:p w14:paraId="0BEE3B22" w14:textId="49C6F048" w:rsidR="001A72A7" w:rsidRDefault="00205447" w:rsidP="001A72A7">
                            <w:pPr>
                              <w:pStyle w:val="Quote"/>
                              <w:rPr>
                                <w:rStyle w:val="QuoteChar"/>
                                <w:i/>
                                <w:iCs/>
                              </w:rPr>
                            </w:pPr>
                            <w:r w:rsidRPr="00205447">
                              <w:rPr>
                                <w:rStyle w:val="QuoteChar"/>
                                <w:i/>
                                <w:iCs/>
                              </w:rPr>
                              <w:t>CLO2</w:t>
                            </w:r>
                            <w:r w:rsidRPr="00205447">
                              <w:rPr>
                                <w:rStyle w:val="QuoteChar"/>
                                <w:i/>
                                <w:iCs/>
                              </w:rPr>
                              <w:tab/>
                              <w:t>Recognize different machine learning methodologies suitable for natural language processing tasks</w:t>
                            </w:r>
                            <w:r w:rsidR="001A72A7" w:rsidRPr="00E93225">
                              <w:rPr>
                                <w:rStyle w:val="QuoteChar"/>
                                <w:i/>
                                <w:iCs/>
                              </w:rPr>
                              <w:t>.</w:t>
                            </w:r>
                          </w:p>
                          <w:p w14:paraId="4D5F4F95" w14:textId="77777777" w:rsidR="001A72A7" w:rsidRDefault="001A72A7" w:rsidP="001A72A7"/>
                          <w:p w14:paraId="5C7CE4DD" w14:textId="77777777" w:rsidR="001A72A7" w:rsidRDefault="001A72A7" w:rsidP="001A72A7"/>
                          <w:p w14:paraId="3E64D50B" w14:textId="77777777" w:rsidR="001A72A7" w:rsidRDefault="001A72A7" w:rsidP="001A72A7"/>
                          <w:p w14:paraId="3D4DC9E8" w14:textId="77777777" w:rsidR="001A72A7" w:rsidRDefault="001A72A7" w:rsidP="001A72A7"/>
                          <w:p w14:paraId="6C47AAFC" w14:textId="77777777" w:rsidR="001A72A7" w:rsidRDefault="001A72A7" w:rsidP="001A72A7"/>
                          <w:p w14:paraId="1477805B" w14:textId="77777777" w:rsidR="001A72A7" w:rsidRDefault="001A72A7" w:rsidP="001A72A7"/>
                          <w:p w14:paraId="5384DCC1" w14:textId="5EBE373C" w:rsidR="0040108E" w:rsidRDefault="0040108E" w:rsidP="0040108E"/>
                          <w:p w14:paraId="2B15AF42" w14:textId="77777777" w:rsidR="0040108E" w:rsidRDefault="0040108E" w:rsidP="0040108E"/>
                          <w:p w14:paraId="79F133F7" w14:textId="77777777" w:rsidR="0040108E" w:rsidRDefault="0040108E" w:rsidP="0040108E"/>
                          <w:p w14:paraId="35638564" w14:textId="77777777" w:rsidR="0040108E" w:rsidRDefault="0040108E" w:rsidP="0040108E"/>
                          <w:p w14:paraId="46010E24" w14:textId="77777777" w:rsidR="0040108E" w:rsidRPr="00FB3FB6" w:rsidRDefault="0040108E" w:rsidP="0040108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9ACF3B8" id="_x0000_s1038" type="#_x0000_t202" alt="Sidebar" style="position:absolute;margin-left:47.8pt;margin-top:7.15pt;width:98.25pt;height:181.45pt;z-index:25170022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dg+aQIAAD4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VOTjq1dQ3GgjntolyE4+VBSV5Yi4LPwNP3UZNpofKJDG6DqQydxtgX/62/6iKehJCtnNW1TzsPP&#10;nfCKM/PV0rhejSejuH7phwR/rl33Wrur7oDaMaQ3w8kkRiyaXtQeqlda+EW8jUzCSroz59iLd9ju&#10;Nj0YUi0WCUSL5gQu7crJSB27E2ftpXkV3nUDiTTLj9Dvm5i9mcsWGz0tLHYIukxDGwvcVrMrPC1p&#10;GvvuQYmvwPl/Qp2evflvAA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CWB2D5pAgAAPgUAAA4AAAAAAAAAAAAAAAAALgIA&#10;AGRycy9lMm9Eb2MueG1sUEsBAi0AFAAGAAgAAAAhAA/2tBjeAAAACQEAAA8AAAAAAAAAAAAAAAAA&#10;wwQAAGRycy9kb3ducmV2LnhtbFBLBQYAAAAABAAEAPMAAADOBQAAAAA=&#10;" filled="f" stroked="f" strokeweight=".5pt">
                <v:textbox inset="3.6pt,0,3.6pt,0">
                  <w:txbxContent>
                    <w:p w14:paraId="2AD86EA8" w14:textId="77777777" w:rsidR="0040108E" w:rsidRDefault="0040108E" w:rsidP="0040108E">
                      <w:pPr>
                        <w:pStyle w:val="Quote"/>
                        <w:rPr>
                          <w:rStyle w:val="QuoteChar"/>
                          <w:i/>
                          <w:iCs/>
                        </w:rPr>
                      </w:pPr>
                      <w:r w:rsidRPr="00655D8A">
                        <w:rPr>
                          <w:rStyle w:val="QuoteChar"/>
                          <w:i/>
                          <w:iCs/>
                        </w:rPr>
                        <w:t xml:space="preserve">  </w:t>
                      </w:r>
                    </w:p>
                    <w:p w14:paraId="4C19EF4F" w14:textId="77777777" w:rsidR="0040108E" w:rsidRDefault="0040108E" w:rsidP="0040108E"/>
                    <w:p w14:paraId="1DF64628" w14:textId="77777777" w:rsidR="001A72A7" w:rsidRDefault="001A72A7" w:rsidP="001A72A7">
                      <w:pPr>
                        <w:pStyle w:val="Quote"/>
                        <w:rPr>
                          <w:rStyle w:val="QuoteChar"/>
                          <w:i/>
                          <w:iCs/>
                        </w:rPr>
                      </w:pPr>
                      <w:r>
                        <w:rPr>
                          <w:rStyle w:val="QuoteChar"/>
                          <w:i/>
                          <w:iCs/>
                        </w:rPr>
                        <w:t>Learning Outcome(s):</w:t>
                      </w:r>
                    </w:p>
                    <w:p w14:paraId="0BEE3B22" w14:textId="49C6F048" w:rsidR="001A72A7" w:rsidRDefault="00205447" w:rsidP="001A72A7">
                      <w:pPr>
                        <w:pStyle w:val="Quote"/>
                        <w:rPr>
                          <w:rStyle w:val="QuoteChar"/>
                          <w:i/>
                          <w:iCs/>
                        </w:rPr>
                      </w:pPr>
                      <w:r w:rsidRPr="00205447">
                        <w:rPr>
                          <w:rStyle w:val="QuoteChar"/>
                          <w:i/>
                          <w:iCs/>
                        </w:rPr>
                        <w:t>CLO2</w:t>
                      </w:r>
                      <w:r w:rsidRPr="00205447">
                        <w:rPr>
                          <w:rStyle w:val="QuoteChar"/>
                          <w:i/>
                          <w:iCs/>
                        </w:rPr>
                        <w:tab/>
                        <w:t>Recognize different machine learning methodologies suitable for natural language processing tasks</w:t>
                      </w:r>
                      <w:r w:rsidR="001A72A7" w:rsidRPr="00E93225">
                        <w:rPr>
                          <w:rStyle w:val="QuoteChar"/>
                          <w:i/>
                          <w:iCs/>
                        </w:rPr>
                        <w:t>.</w:t>
                      </w:r>
                    </w:p>
                    <w:p w14:paraId="4D5F4F95" w14:textId="77777777" w:rsidR="001A72A7" w:rsidRDefault="001A72A7" w:rsidP="001A72A7"/>
                    <w:p w14:paraId="5C7CE4DD" w14:textId="77777777" w:rsidR="001A72A7" w:rsidRDefault="001A72A7" w:rsidP="001A72A7"/>
                    <w:p w14:paraId="3E64D50B" w14:textId="77777777" w:rsidR="001A72A7" w:rsidRDefault="001A72A7" w:rsidP="001A72A7"/>
                    <w:p w14:paraId="3D4DC9E8" w14:textId="77777777" w:rsidR="001A72A7" w:rsidRDefault="001A72A7" w:rsidP="001A72A7"/>
                    <w:p w14:paraId="6C47AAFC" w14:textId="77777777" w:rsidR="001A72A7" w:rsidRDefault="001A72A7" w:rsidP="001A72A7"/>
                    <w:p w14:paraId="1477805B" w14:textId="77777777" w:rsidR="001A72A7" w:rsidRDefault="001A72A7" w:rsidP="001A72A7"/>
                    <w:p w14:paraId="5384DCC1" w14:textId="5EBE373C" w:rsidR="0040108E" w:rsidRDefault="0040108E" w:rsidP="0040108E"/>
                    <w:p w14:paraId="2B15AF42" w14:textId="77777777" w:rsidR="0040108E" w:rsidRDefault="0040108E" w:rsidP="0040108E"/>
                    <w:p w14:paraId="79F133F7" w14:textId="77777777" w:rsidR="0040108E" w:rsidRDefault="0040108E" w:rsidP="0040108E"/>
                    <w:p w14:paraId="35638564" w14:textId="77777777" w:rsidR="0040108E" w:rsidRDefault="0040108E" w:rsidP="0040108E"/>
                    <w:p w14:paraId="46010E24" w14:textId="77777777" w:rsidR="0040108E" w:rsidRPr="00FB3FB6" w:rsidRDefault="0040108E" w:rsidP="0040108E">
                      <w:pPr>
                        <w:jc w:val="center"/>
                        <w:rPr>
                          <w:b/>
                          <w:bCs/>
                          <w:color w:val="auto"/>
                          <w:sz w:val="24"/>
                          <w:szCs w:val="24"/>
                        </w:rPr>
                      </w:pPr>
                    </w:p>
                  </w:txbxContent>
                </v:textbox>
                <w10:wrap type="square" side="largest" anchorx="page" anchory="margin"/>
              </v:shape>
            </w:pict>
          </mc:Fallback>
        </mc:AlternateContent>
      </w:r>
      <w:r w:rsidR="00634E8F" w:rsidRPr="000C0335">
        <w:rPr>
          <w:sz w:val="24"/>
          <w:szCs w:val="24"/>
        </w:rPr>
        <w:t>.</w:t>
      </w:r>
      <w:r w:rsidR="009F0248">
        <w:rPr>
          <w:sz w:val="24"/>
          <w:szCs w:val="24"/>
        </w:rPr>
        <w:t xml:space="preserve"> </w:t>
      </w:r>
      <w:r w:rsidR="009F0248" w:rsidRPr="00FC7E81">
        <w:rPr>
          <w:color w:val="EE0000"/>
          <w:sz w:val="24"/>
          <w:szCs w:val="24"/>
        </w:rPr>
        <w:t>[</w:t>
      </w:r>
      <w:r>
        <w:rPr>
          <w:color w:val="EE0000"/>
          <w:sz w:val="24"/>
          <w:szCs w:val="24"/>
        </w:rPr>
        <w:t>3</w:t>
      </w:r>
      <w:r w:rsidR="009F0248" w:rsidRPr="00FC7E81">
        <w:rPr>
          <w:color w:val="EE0000"/>
          <w:sz w:val="24"/>
          <w:szCs w:val="24"/>
        </w:rPr>
        <w:t xml:space="preserve"> marks]</w:t>
      </w:r>
    </w:p>
    <w:p w14:paraId="23EEA616" w14:textId="77777777" w:rsidR="00B55888" w:rsidRPr="00777BC7" w:rsidRDefault="00B55888" w:rsidP="00B55888">
      <w:pPr>
        <w:pStyle w:val="Signature"/>
        <w:spacing w:before="160" w:after="160"/>
        <w:contextualSpacing w:val="0"/>
        <w:jc w:val="both"/>
        <w:rPr>
          <w:rFonts w:ascii="Times New Roman" w:hAnsi="Times New Roman" w:cs="Times New Roman"/>
          <w:color w:val="auto"/>
          <w:sz w:val="24"/>
          <w:szCs w:val="24"/>
        </w:rPr>
      </w:pPr>
      <w:r w:rsidRPr="00777BC7">
        <w:rPr>
          <w:rFonts w:ascii="Times New Roman" w:hAnsi="Times New Roman" w:cs="Times New Roman"/>
          <w:b/>
          <w:bCs/>
          <w:color w:val="auto"/>
          <w:sz w:val="24"/>
          <w:szCs w:val="24"/>
        </w:rPr>
        <w:t>Answer</w:t>
      </w:r>
      <w:r w:rsidRPr="00777BC7">
        <w:rPr>
          <w:rFonts w:ascii="Times New Roman" w:hAnsi="Times New Roman" w:cs="Times New Roman"/>
          <w:color w:val="auto"/>
          <w:sz w:val="24"/>
          <w:szCs w:val="24"/>
        </w:rPr>
        <w:t>:</w:t>
      </w:r>
    </w:p>
    <w:p w14:paraId="30DE481A" w14:textId="77777777" w:rsidR="00974001" w:rsidRPr="00974001" w:rsidRDefault="00974001" w:rsidP="00974001">
      <w:pPr>
        <w:pStyle w:val="ITStyle"/>
        <w:rPr>
          <w:b/>
          <w:bCs/>
        </w:rPr>
      </w:pPr>
      <w:r w:rsidRPr="00974001">
        <w:rPr>
          <w:b/>
          <w:bCs/>
        </w:rPr>
        <w:t>Pretrained model and fine tuning</w:t>
      </w:r>
    </w:p>
    <w:p w14:paraId="5A80DBD2" w14:textId="77777777" w:rsidR="00974001" w:rsidRPr="00974001" w:rsidRDefault="00974001" w:rsidP="00974001">
      <w:pPr>
        <w:pStyle w:val="ITStyle"/>
      </w:pPr>
      <w:r w:rsidRPr="00974001">
        <w:t>BERT uses bidirectional contextual representations, allowing each token representation to depend on surrounding text (Devlin et al., 2019). The selected BERT family checkpoint is google/bert_uncased_L-2_H-128_A-2, commonly called BERT Tiny. It has two encoder layers, hidden size 128 and two attention heads. Google’s model card identifies it as an English uncased pretrained BERT miniature (Google, n.d.). It is a valid compact BERT model rather than BERT Base, and conclusions here apply to this checkpoint.</w:t>
      </w:r>
    </w:p>
    <w:p w14:paraId="1C7DE0FB" w14:textId="77777777" w:rsidR="00974001" w:rsidRPr="00974001" w:rsidRDefault="00974001" w:rsidP="00974001">
      <w:pPr>
        <w:pStyle w:val="ITStyle"/>
      </w:pPr>
      <w:r w:rsidRPr="00974001">
        <w:t>The model loads pretrained encoder weights at revision 30b0a37ccaaa32f332884b96992754e246e48c5f. A newly initialized two class classification head is trained together with every encoder parameter. The complete model has 4,386,178 parameters. Original messages are tokenized with pretrained WordPiece vocabulary and padded or truncated to 96 subword tokens. Attention masks exclude padding from contextual attention.</w:t>
      </w:r>
    </w:p>
    <w:p w14:paraId="242CC0EC" w14:textId="77777777" w:rsidR="00974001" w:rsidRPr="00974001" w:rsidRDefault="00974001" w:rsidP="00974001">
      <w:pPr>
        <w:pStyle w:val="ITStyle"/>
      </w:pPr>
      <w:r w:rsidRPr="00974001">
        <w:t>Fine tuning uses weighted cross entropy with training based class weights [1, 3,162/449], AdamW at learning rate 0.00005, weight decay 0.01, batch size 32 and gradient clipping at 1. Four epochs are trained. Validation spam F1 selects epoch 3 (0.9405), and the selected weights are then evaluated on the same held out test messages. Fine tuning and validation evaluation take approximately 54.3 seconds on the available CPU; downloading and tokenization are excluded.</w:t>
      </w:r>
    </w:p>
    <w:p w14:paraId="63F1D900" w14:textId="77777777" w:rsidR="00974001" w:rsidRPr="00974001" w:rsidRDefault="00974001" w:rsidP="00974001">
      <w:pPr>
        <w:pStyle w:val="ITStyle"/>
        <w:rPr>
          <w:b/>
          <w:bCs/>
        </w:rPr>
      </w:pPr>
      <w:r w:rsidRPr="00974001">
        <w:rPr>
          <w:b/>
          <w:bCs/>
        </w:rPr>
        <w:t>Comparison across all four models</w:t>
      </w:r>
    </w:p>
    <w:tbl>
      <w:tblPr>
        <w:tblW w:w="0" w:type="auto"/>
        <w:jc w:val="center"/>
        <w:tblLayout w:type="fixed"/>
        <w:tblLook w:val="04A0" w:firstRow="1" w:lastRow="0" w:firstColumn="1" w:lastColumn="0" w:noHBand="0" w:noVBand="1"/>
      </w:tblPr>
      <w:tblGrid>
        <w:gridCol w:w="2376"/>
        <w:gridCol w:w="1296"/>
        <w:gridCol w:w="1152"/>
        <w:gridCol w:w="1152"/>
        <w:gridCol w:w="1224"/>
        <w:gridCol w:w="1296"/>
        <w:gridCol w:w="1152"/>
      </w:tblGrid>
      <w:tr w:rsidR="00974001" w:rsidRPr="00974001" w14:paraId="7D28425B" w14:textId="77777777" w:rsidTr="00DC0784">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01EC8D7" w14:textId="77777777" w:rsidR="00974001" w:rsidRPr="00974001" w:rsidRDefault="00974001" w:rsidP="00974001">
            <w:pPr>
              <w:pStyle w:val="ITStyle"/>
            </w:pPr>
            <w:r w:rsidRPr="00974001">
              <w:rPr>
                <w:b/>
              </w:rPr>
              <w:t>Model</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80BB2E7" w14:textId="77777777" w:rsidR="00974001" w:rsidRPr="00974001" w:rsidRDefault="00974001" w:rsidP="00974001">
            <w:pPr>
              <w:pStyle w:val="ITStyle"/>
            </w:pPr>
            <w:r w:rsidRPr="00974001">
              <w:rPr>
                <w:b/>
              </w:rPr>
              <w:t>Accuracy</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3DB16BF" w14:textId="77777777" w:rsidR="00974001" w:rsidRPr="00974001" w:rsidRDefault="00974001" w:rsidP="00974001">
            <w:pPr>
              <w:pStyle w:val="ITStyle"/>
            </w:pPr>
            <w:r w:rsidRPr="00974001">
              <w:rPr>
                <w:b/>
              </w:rPr>
              <w:t>Spam P</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704542A" w14:textId="77777777" w:rsidR="00974001" w:rsidRPr="00974001" w:rsidRDefault="00974001" w:rsidP="00974001">
            <w:pPr>
              <w:pStyle w:val="ITStyle"/>
            </w:pPr>
            <w:r w:rsidRPr="00974001">
              <w:rPr>
                <w:b/>
              </w:rPr>
              <w:t>Spam R</w:t>
            </w:r>
          </w:p>
        </w:tc>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C1D7A44" w14:textId="77777777" w:rsidR="00974001" w:rsidRPr="00974001" w:rsidRDefault="00974001" w:rsidP="00974001">
            <w:pPr>
              <w:pStyle w:val="ITStyle"/>
            </w:pPr>
            <w:r w:rsidRPr="00974001">
              <w:rPr>
                <w:b/>
              </w:rPr>
              <w:t>Spam F1</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1E86696" w14:textId="77777777" w:rsidR="00974001" w:rsidRPr="00974001" w:rsidRDefault="00974001" w:rsidP="00974001">
            <w:pPr>
              <w:pStyle w:val="ITStyle"/>
            </w:pPr>
            <w:r w:rsidRPr="00974001">
              <w:rPr>
                <w:b/>
              </w:rPr>
              <w:t>Macro F1</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BB440D6" w14:textId="77777777" w:rsidR="00974001" w:rsidRPr="00974001" w:rsidRDefault="00974001" w:rsidP="00974001">
            <w:pPr>
              <w:pStyle w:val="ITStyle"/>
            </w:pPr>
            <w:r w:rsidRPr="00974001">
              <w:rPr>
                <w:b/>
              </w:rPr>
              <w:t>AP</w:t>
            </w:r>
          </w:p>
        </w:tc>
      </w:tr>
      <w:tr w:rsidR="00974001" w:rsidRPr="00974001" w14:paraId="6F5634BF"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69D90" w14:textId="77777777" w:rsidR="00974001" w:rsidRPr="00974001" w:rsidRDefault="00974001" w:rsidP="00974001">
            <w:pPr>
              <w:pStyle w:val="ITStyle"/>
            </w:pPr>
            <w:r w:rsidRPr="00974001">
              <w:t>Naive Bayes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76492" w14:textId="77777777" w:rsidR="00974001" w:rsidRPr="00974001" w:rsidRDefault="00974001" w:rsidP="00974001">
            <w:pPr>
              <w:pStyle w:val="ITStyle"/>
            </w:pPr>
            <w:r w:rsidRPr="00974001">
              <w:t>0.9858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A04E9" w14:textId="77777777" w:rsidR="00974001" w:rsidRPr="00974001" w:rsidRDefault="00974001" w:rsidP="00974001">
            <w:pPr>
              <w:pStyle w:val="ITStyle"/>
            </w:pPr>
            <w:r w:rsidRPr="00974001">
              <w:t>0.9885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B509B" w14:textId="77777777" w:rsidR="00974001" w:rsidRPr="00974001" w:rsidRDefault="00974001" w:rsidP="00974001">
            <w:pPr>
              <w:pStyle w:val="ITStyle"/>
            </w:pPr>
            <w:r w:rsidRPr="00974001">
              <w:t>0.8958</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05514" w14:textId="77777777" w:rsidR="00974001" w:rsidRPr="00974001" w:rsidRDefault="00974001" w:rsidP="00974001">
            <w:pPr>
              <w:pStyle w:val="ITStyle"/>
            </w:pPr>
            <w:r w:rsidRPr="00974001">
              <w:t>0.9399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CA306" w14:textId="77777777" w:rsidR="00974001" w:rsidRPr="00974001" w:rsidRDefault="00974001" w:rsidP="00974001">
            <w:pPr>
              <w:pStyle w:val="ITStyle"/>
            </w:pPr>
            <w:r w:rsidRPr="00974001">
              <w:t>0.9659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71751" w14:textId="77777777" w:rsidR="00974001" w:rsidRPr="00974001" w:rsidRDefault="00974001" w:rsidP="00974001">
            <w:pPr>
              <w:pStyle w:val="ITStyle"/>
            </w:pPr>
            <w:r w:rsidRPr="00974001">
              <w:t>0.9675</w:t>
            </w:r>
          </w:p>
        </w:tc>
      </w:tr>
      <w:tr w:rsidR="00974001" w:rsidRPr="00974001" w14:paraId="16B051F4"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93277AD" w14:textId="77777777" w:rsidR="00974001" w:rsidRPr="00974001" w:rsidRDefault="00974001" w:rsidP="00974001">
            <w:pPr>
              <w:pStyle w:val="ITStyle"/>
            </w:pPr>
            <w:r w:rsidRPr="00974001">
              <w:t>Logistic Regression</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025FE18" w14:textId="77777777" w:rsidR="00974001" w:rsidRPr="00974001" w:rsidRDefault="00974001" w:rsidP="00974001">
            <w:pPr>
              <w:pStyle w:val="ITStyle"/>
            </w:pPr>
            <w:r w:rsidRPr="00974001">
              <w:t>0.9845</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C9194D1" w14:textId="77777777" w:rsidR="00974001" w:rsidRPr="00974001" w:rsidRDefault="00974001" w:rsidP="00974001">
            <w:pPr>
              <w:pStyle w:val="ITStyle"/>
            </w:pPr>
            <w:r w:rsidRPr="00974001">
              <w:t>0.9667</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806F551" w14:textId="77777777" w:rsidR="00974001" w:rsidRPr="00974001" w:rsidRDefault="00974001" w:rsidP="00974001">
            <w:pPr>
              <w:pStyle w:val="ITStyle"/>
            </w:pPr>
            <w:r w:rsidRPr="00974001">
              <w:t>0.9062</w:t>
            </w:r>
          </w:p>
        </w:tc>
        <w:tc>
          <w:tcPr>
            <w:tcW w:w="12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DFDC8B2" w14:textId="77777777" w:rsidR="00974001" w:rsidRPr="00974001" w:rsidRDefault="00974001" w:rsidP="00974001">
            <w:pPr>
              <w:pStyle w:val="ITStyle"/>
            </w:pPr>
            <w:r w:rsidRPr="00974001">
              <w:t>0.9355</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C0904D7" w14:textId="77777777" w:rsidR="00974001" w:rsidRPr="00974001" w:rsidRDefault="00974001" w:rsidP="00974001">
            <w:pPr>
              <w:pStyle w:val="ITStyle"/>
            </w:pPr>
            <w:r w:rsidRPr="00974001">
              <w:t>0.9633</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10BA470" w14:textId="77777777" w:rsidR="00974001" w:rsidRPr="00974001" w:rsidRDefault="00974001" w:rsidP="00974001">
            <w:pPr>
              <w:pStyle w:val="ITStyle"/>
            </w:pPr>
            <w:r w:rsidRPr="00974001">
              <w:t>0.9761</w:t>
            </w:r>
          </w:p>
        </w:tc>
      </w:tr>
      <w:tr w:rsidR="00974001" w:rsidRPr="00974001" w14:paraId="06EAD19D"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4BB63" w14:textId="77777777" w:rsidR="00974001" w:rsidRPr="00974001" w:rsidRDefault="00974001" w:rsidP="00974001">
            <w:pPr>
              <w:pStyle w:val="ITStyle"/>
            </w:pPr>
            <w:r w:rsidRPr="00974001">
              <w:t>LSTM</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56BDA" w14:textId="77777777" w:rsidR="00974001" w:rsidRPr="00974001" w:rsidRDefault="00974001" w:rsidP="00974001">
            <w:pPr>
              <w:pStyle w:val="ITStyle"/>
            </w:pPr>
            <w:r w:rsidRPr="00974001">
              <w:t>0.9677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76E72" w14:textId="77777777" w:rsidR="00974001" w:rsidRPr="00974001" w:rsidRDefault="00974001" w:rsidP="00974001">
            <w:pPr>
              <w:pStyle w:val="ITStyle"/>
            </w:pPr>
            <w:r w:rsidRPr="00974001">
              <w:t>0.8318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50CF7" w14:textId="77777777" w:rsidR="00974001" w:rsidRPr="00974001" w:rsidRDefault="00974001" w:rsidP="00974001">
            <w:pPr>
              <w:pStyle w:val="ITStyle"/>
            </w:pPr>
            <w:r w:rsidRPr="00974001">
              <w:t>0.9271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F3BD2" w14:textId="77777777" w:rsidR="00974001" w:rsidRPr="00974001" w:rsidRDefault="00974001" w:rsidP="00974001">
            <w:pPr>
              <w:pStyle w:val="ITStyle"/>
            </w:pPr>
            <w:r w:rsidRPr="00974001">
              <w:t>0.8768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6A3D4" w14:textId="77777777" w:rsidR="00974001" w:rsidRPr="00974001" w:rsidRDefault="00974001" w:rsidP="00974001">
            <w:pPr>
              <w:pStyle w:val="ITStyle"/>
            </w:pPr>
            <w:r w:rsidRPr="00974001">
              <w:t>0.9291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7F33A" w14:textId="77777777" w:rsidR="00974001" w:rsidRPr="00974001" w:rsidRDefault="00974001" w:rsidP="00974001">
            <w:pPr>
              <w:pStyle w:val="ITStyle"/>
            </w:pPr>
            <w:r w:rsidRPr="00974001">
              <w:t>0.9567</w:t>
            </w:r>
          </w:p>
        </w:tc>
      </w:tr>
      <w:tr w:rsidR="00974001" w:rsidRPr="00974001" w14:paraId="00C90BC1"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97829D5" w14:textId="77777777" w:rsidR="00974001" w:rsidRPr="00974001" w:rsidRDefault="00974001" w:rsidP="00974001">
            <w:pPr>
              <w:pStyle w:val="ITStyle"/>
            </w:pPr>
            <w:r w:rsidRPr="00974001">
              <w:t>BERT Tiny</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1E9BA41" w14:textId="77777777" w:rsidR="00974001" w:rsidRPr="00974001" w:rsidRDefault="00974001" w:rsidP="00974001">
            <w:pPr>
              <w:pStyle w:val="ITStyle"/>
            </w:pPr>
            <w:r w:rsidRPr="00974001">
              <w:t>0.9845</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E9B1C6A" w14:textId="77777777" w:rsidR="00974001" w:rsidRPr="00974001" w:rsidRDefault="00974001" w:rsidP="00974001">
            <w:pPr>
              <w:pStyle w:val="ITStyle"/>
            </w:pPr>
            <w:r w:rsidRPr="00974001">
              <w:t>0.9884</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F9DEF51" w14:textId="77777777" w:rsidR="00974001" w:rsidRPr="00974001" w:rsidRDefault="00974001" w:rsidP="00974001">
            <w:pPr>
              <w:pStyle w:val="ITStyle"/>
            </w:pPr>
            <w:r w:rsidRPr="00974001">
              <w:t>0.8854</w:t>
            </w:r>
          </w:p>
        </w:tc>
        <w:tc>
          <w:tcPr>
            <w:tcW w:w="122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8F2C3FA" w14:textId="77777777" w:rsidR="00974001" w:rsidRPr="00974001" w:rsidRDefault="00974001" w:rsidP="00974001">
            <w:pPr>
              <w:pStyle w:val="ITStyle"/>
            </w:pPr>
            <w:r w:rsidRPr="00974001">
              <w:t>0.9341</w:t>
            </w:r>
          </w:p>
        </w:tc>
        <w:tc>
          <w:tcPr>
            <w:tcW w:w="129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4552795" w14:textId="77777777" w:rsidR="00974001" w:rsidRPr="00974001" w:rsidRDefault="00974001" w:rsidP="00974001">
            <w:pPr>
              <w:pStyle w:val="ITStyle"/>
            </w:pPr>
            <w:r w:rsidRPr="00974001">
              <w:t>0.9626</w:t>
            </w:r>
          </w:p>
        </w:tc>
        <w:tc>
          <w:tcPr>
            <w:tcW w:w="11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1DC7033" w14:textId="77777777" w:rsidR="00974001" w:rsidRPr="00974001" w:rsidRDefault="00974001" w:rsidP="00974001">
            <w:pPr>
              <w:pStyle w:val="ITStyle"/>
            </w:pPr>
            <w:r w:rsidRPr="00974001">
              <w:t>0.9754</w:t>
            </w:r>
          </w:p>
        </w:tc>
      </w:tr>
    </w:tbl>
    <w:p w14:paraId="3BD49992" w14:textId="77777777" w:rsidR="00974001" w:rsidRPr="00974001" w:rsidRDefault="00974001" w:rsidP="00974001">
      <w:pPr>
        <w:pStyle w:val="ITStyle"/>
      </w:pPr>
    </w:p>
    <w:tbl>
      <w:tblPr>
        <w:tblW w:w="0" w:type="auto"/>
        <w:jc w:val="center"/>
        <w:tblLayout w:type="fixed"/>
        <w:tblLook w:val="04A0" w:firstRow="1" w:lastRow="0" w:firstColumn="1" w:lastColumn="0" w:noHBand="0" w:noVBand="1"/>
      </w:tblPr>
      <w:tblGrid>
        <w:gridCol w:w="2376"/>
        <w:gridCol w:w="864"/>
        <w:gridCol w:w="864"/>
        <w:gridCol w:w="864"/>
        <w:gridCol w:w="864"/>
        <w:gridCol w:w="3816"/>
      </w:tblGrid>
      <w:tr w:rsidR="00974001" w:rsidRPr="00974001" w14:paraId="6437811F" w14:textId="77777777" w:rsidTr="00DC0784">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145830" w14:textId="77777777" w:rsidR="00974001" w:rsidRPr="00974001" w:rsidRDefault="00974001" w:rsidP="00974001">
            <w:pPr>
              <w:pStyle w:val="ITStyle"/>
            </w:pPr>
            <w:r w:rsidRPr="00974001">
              <w:rPr>
                <w:b/>
              </w:rPr>
              <w:t>Model</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5881496" w14:textId="77777777" w:rsidR="00974001" w:rsidRPr="00974001" w:rsidRDefault="00974001" w:rsidP="00974001">
            <w:pPr>
              <w:pStyle w:val="ITStyle"/>
            </w:pPr>
            <w:r w:rsidRPr="00974001">
              <w:rPr>
                <w:b/>
              </w:rPr>
              <w:t>TN</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08A8E97" w14:textId="77777777" w:rsidR="00974001" w:rsidRPr="00974001" w:rsidRDefault="00974001" w:rsidP="00974001">
            <w:pPr>
              <w:pStyle w:val="ITStyle"/>
            </w:pPr>
            <w:r w:rsidRPr="00974001">
              <w:rPr>
                <w:b/>
              </w:rPr>
              <w:t>FP</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E8D175E" w14:textId="77777777" w:rsidR="00974001" w:rsidRPr="00974001" w:rsidRDefault="00974001" w:rsidP="00974001">
            <w:pPr>
              <w:pStyle w:val="ITStyle"/>
            </w:pPr>
            <w:r w:rsidRPr="00974001">
              <w:rPr>
                <w:b/>
              </w:rPr>
              <w:t>FN</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5C622D4" w14:textId="77777777" w:rsidR="00974001" w:rsidRPr="00974001" w:rsidRDefault="00974001" w:rsidP="00974001">
            <w:pPr>
              <w:pStyle w:val="ITStyle"/>
            </w:pPr>
            <w:r w:rsidRPr="00974001">
              <w:rPr>
                <w:b/>
              </w:rPr>
              <w:t>TP</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D32E2E7" w14:textId="77777777" w:rsidR="00974001" w:rsidRPr="00974001" w:rsidRDefault="00974001" w:rsidP="00974001">
            <w:pPr>
              <w:pStyle w:val="ITStyle"/>
            </w:pPr>
            <w:r w:rsidRPr="00974001">
              <w:rPr>
                <w:b/>
              </w:rPr>
              <w:t>Fitted values or parameters</w:t>
            </w:r>
          </w:p>
        </w:tc>
      </w:tr>
      <w:tr w:rsidR="00974001" w:rsidRPr="00974001" w14:paraId="13E20B78"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16DDC" w14:textId="77777777" w:rsidR="00974001" w:rsidRPr="00974001" w:rsidRDefault="00974001" w:rsidP="00974001">
            <w:pPr>
              <w:pStyle w:val="ITStyle"/>
            </w:pPr>
            <w:r w:rsidRPr="00974001">
              <w:t>Naive Bayes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06477" w14:textId="77777777" w:rsidR="00974001" w:rsidRPr="00974001" w:rsidRDefault="00974001" w:rsidP="00974001">
            <w:pPr>
              <w:pStyle w:val="ITStyle"/>
            </w:pPr>
            <w:r w:rsidRPr="00974001">
              <w:t>677</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B1761" w14:textId="77777777" w:rsidR="00974001" w:rsidRPr="00974001" w:rsidRDefault="00974001" w:rsidP="00974001">
            <w:pPr>
              <w:pStyle w:val="ITStyle"/>
            </w:pPr>
            <w:r w:rsidRPr="00974001">
              <w:t>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C982A" w14:textId="77777777" w:rsidR="00974001" w:rsidRPr="00974001" w:rsidRDefault="00974001" w:rsidP="00974001">
            <w:pPr>
              <w:pStyle w:val="ITStyle"/>
            </w:pPr>
            <w:r w:rsidRPr="00974001">
              <w:t>10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6585F" w14:textId="77777777" w:rsidR="00974001" w:rsidRPr="00974001" w:rsidRDefault="00974001" w:rsidP="00974001">
            <w:pPr>
              <w:pStyle w:val="ITStyle"/>
            </w:pPr>
            <w:r w:rsidRPr="00974001">
              <w:t>86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941E7" w14:textId="77777777" w:rsidR="00974001" w:rsidRPr="00974001" w:rsidRDefault="00974001" w:rsidP="00974001">
            <w:pPr>
              <w:pStyle w:val="ITStyle"/>
            </w:pPr>
            <w:r w:rsidRPr="00974001">
              <w:t>18,908</w:t>
            </w:r>
          </w:p>
        </w:tc>
      </w:tr>
      <w:tr w:rsidR="00974001" w:rsidRPr="00974001" w14:paraId="459266BF"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1DEB82F" w14:textId="77777777" w:rsidR="00974001" w:rsidRPr="00974001" w:rsidRDefault="00974001" w:rsidP="00974001">
            <w:pPr>
              <w:pStyle w:val="ITStyle"/>
            </w:pPr>
            <w:r w:rsidRPr="00974001">
              <w:t>Logistic Regression</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84CC8C1" w14:textId="77777777" w:rsidR="00974001" w:rsidRPr="00974001" w:rsidRDefault="00974001" w:rsidP="00974001">
            <w:pPr>
              <w:pStyle w:val="ITStyle"/>
            </w:pPr>
            <w:r w:rsidRPr="00974001">
              <w:t>675</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4BE5A3E" w14:textId="77777777" w:rsidR="00974001" w:rsidRPr="00974001" w:rsidRDefault="00974001" w:rsidP="00974001">
            <w:pPr>
              <w:pStyle w:val="ITStyle"/>
            </w:pPr>
            <w:r w:rsidRPr="00974001">
              <w:t>3</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598FD53" w14:textId="77777777" w:rsidR="00974001" w:rsidRPr="00974001" w:rsidRDefault="00974001" w:rsidP="00974001">
            <w:pPr>
              <w:pStyle w:val="ITStyle"/>
            </w:pPr>
            <w:r w:rsidRPr="00974001">
              <w:t>9</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93B3C49" w14:textId="77777777" w:rsidR="00974001" w:rsidRPr="00974001" w:rsidRDefault="00974001" w:rsidP="00974001">
            <w:pPr>
              <w:pStyle w:val="ITStyle"/>
            </w:pPr>
            <w:r w:rsidRPr="00974001">
              <w:t>87</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0847BE9" w14:textId="77777777" w:rsidR="00974001" w:rsidRPr="00974001" w:rsidRDefault="00974001" w:rsidP="00974001">
            <w:pPr>
              <w:pStyle w:val="ITStyle"/>
            </w:pPr>
            <w:r w:rsidRPr="00974001">
              <w:t>9,454</w:t>
            </w:r>
          </w:p>
        </w:tc>
      </w:tr>
      <w:tr w:rsidR="00974001" w:rsidRPr="00974001" w14:paraId="70747F8A"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C83B5" w14:textId="77777777" w:rsidR="00974001" w:rsidRPr="00974001" w:rsidRDefault="00974001" w:rsidP="00974001">
            <w:pPr>
              <w:pStyle w:val="ITStyle"/>
            </w:pPr>
            <w:r w:rsidRPr="00974001">
              <w:t>LSTM</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573D1" w14:textId="77777777" w:rsidR="00974001" w:rsidRPr="00974001" w:rsidRDefault="00974001" w:rsidP="00974001">
            <w:pPr>
              <w:pStyle w:val="ITStyle"/>
            </w:pPr>
            <w:r w:rsidRPr="00974001">
              <w:t>660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91A8D" w14:textId="77777777" w:rsidR="00974001" w:rsidRPr="00974001" w:rsidRDefault="00974001" w:rsidP="00974001">
            <w:pPr>
              <w:pStyle w:val="ITStyle"/>
            </w:pPr>
            <w:r w:rsidRPr="00974001">
              <w:t>18</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C7634" w14:textId="77777777" w:rsidR="00974001" w:rsidRPr="00974001" w:rsidRDefault="00974001" w:rsidP="00974001">
            <w:pPr>
              <w:pStyle w:val="ITStyle"/>
            </w:pPr>
            <w:r w:rsidRPr="00974001">
              <w:t>7</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F80C8" w14:textId="77777777" w:rsidR="00974001" w:rsidRPr="00974001" w:rsidRDefault="00974001" w:rsidP="00974001">
            <w:pPr>
              <w:pStyle w:val="ITStyle"/>
            </w:pPr>
            <w:r w:rsidRPr="00974001">
              <w:t>89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C54F9" w14:textId="77777777" w:rsidR="00974001" w:rsidRPr="00974001" w:rsidRDefault="00974001" w:rsidP="00974001">
            <w:pPr>
              <w:pStyle w:val="ITStyle"/>
            </w:pPr>
            <w:r w:rsidRPr="00974001">
              <w:t>222,401</w:t>
            </w:r>
          </w:p>
        </w:tc>
      </w:tr>
      <w:tr w:rsidR="00974001" w:rsidRPr="00974001" w14:paraId="592BB6E5" w14:textId="77777777" w:rsidTr="00DC0784">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04DBBFB" w14:textId="77777777" w:rsidR="00974001" w:rsidRPr="00974001" w:rsidRDefault="00974001" w:rsidP="00974001">
            <w:pPr>
              <w:pStyle w:val="ITStyle"/>
            </w:pPr>
            <w:r w:rsidRPr="00974001">
              <w:t>BERT Tiny</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13166C7" w14:textId="77777777" w:rsidR="00974001" w:rsidRPr="00974001" w:rsidRDefault="00974001" w:rsidP="00974001">
            <w:pPr>
              <w:pStyle w:val="ITStyle"/>
            </w:pPr>
            <w:r w:rsidRPr="00974001">
              <w:t>677</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F40848F" w14:textId="77777777" w:rsidR="00974001" w:rsidRPr="00974001" w:rsidRDefault="00974001" w:rsidP="00974001">
            <w:pPr>
              <w:pStyle w:val="ITStyle"/>
            </w:pPr>
            <w:r w:rsidRPr="00974001">
              <w:t>1</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2A387E" w14:textId="77777777" w:rsidR="00974001" w:rsidRPr="00974001" w:rsidRDefault="00974001" w:rsidP="00974001">
            <w:pPr>
              <w:pStyle w:val="ITStyle"/>
            </w:pPr>
            <w:r w:rsidRPr="00974001">
              <w:t>11</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3C61735" w14:textId="77777777" w:rsidR="00974001" w:rsidRPr="00974001" w:rsidRDefault="00974001" w:rsidP="00974001">
            <w:pPr>
              <w:pStyle w:val="ITStyle"/>
            </w:pPr>
            <w:r w:rsidRPr="00974001">
              <w:t>85</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1753981" w14:textId="77777777" w:rsidR="00974001" w:rsidRPr="00974001" w:rsidRDefault="00974001" w:rsidP="00974001">
            <w:pPr>
              <w:pStyle w:val="ITStyle"/>
            </w:pPr>
            <w:r w:rsidRPr="00974001">
              <w:t>4,386,178</w:t>
            </w:r>
          </w:p>
        </w:tc>
      </w:tr>
    </w:tbl>
    <w:p w14:paraId="7D144F65" w14:textId="77777777" w:rsidR="00974001" w:rsidRPr="00974001" w:rsidRDefault="00974001" w:rsidP="00974001">
      <w:pPr>
        <w:pStyle w:val="ITStyle"/>
      </w:pPr>
    </w:p>
    <w:p w14:paraId="0F36DE97" w14:textId="77777777" w:rsidR="00974001" w:rsidRPr="00974001" w:rsidRDefault="00974001" w:rsidP="00974001">
      <w:pPr>
        <w:pStyle w:val="ITStyle"/>
      </w:pPr>
      <w:r w:rsidRPr="00974001">
        <w:t>For the classical models, the final column counts learned numeric classifier values: two class log prior values plus two feature likelihood vectors for Naive Bayes, and coefficients plus intercept for Logistic Regression. Neural entries count all trainable parameters. The TF IDF vocabulary and IDF vector are additional storage for both classical models; these counts are not complete memory measurements.</w:t>
      </w:r>
    </w:p>
    <w:p w14:paraId="4705F4F0" w14:textId="77777777" w:rsidR="00974001" w:rsidRPr="00974001" w:rsidRDefault="00974001" w:rsidP="00974001">
      <w:pPr>
        <w:pStyle w:val="ITStyle"/>
      </w:pPr>
      <w:r w:rsidRPr="00974001">
        <w:t>BERT correctly detects 85 spam messages and falsely flags one legitimate message. Its spam F1 is slightly below Naive Bayes and Logistic Regression, despite substantially greater model complexity. Its average precision is close to Logistic Regression and higher than Naive Bayes, indicating useful ranking even where the fixed threshold does not produce the highest F1. Pretraining therefore does not automatically yield the best task specific operating point.</w:t>
      </w:r>
    </w:p>
    <w:p w14:paraId="4A9269DD" w14:textId="77777777" w:rsidR="00974001" w:rsidRPr="00974001" w:rsidRDefault="00974001" w:rsidP="00974001">
      <w:pPr>
        <w:pStyle w:val="ITStyle"/>
        <w:rPr>
          <w:b/>
          <w:bCs/>
        </w:rPr>
      </w:pPr>
      <w:r w:rsidRPr="00974001">
        <w:rPr>
          <w:b/>
          <w:bCs/>
        </w:rPr>
        <w:t>BERT errors and deployment recommendation</w:t>
      </w:r>
    </w:p>
    <w:p w14:paraId="6DF4127B" w14:textId="77777777" w:rsidR="00974001" w:rsidRPr="00974001" w:rsidRDefault="00974001" w:rsidP="00974001">
      <w:pPr>
        <w:pStyle w:val="ITStyle"/>
      </w:pPr>
      <w:r w:rsidRPr="00974001">
        <w:t>BERT falsely flags ham message 1729, a confirmation that a requested caller tune has been set, with probability 0.8561. Its promotional vocabulary and instruction to press a key resemble spam, but the provided ham label represents a requested service. It also misses message 4514 and the joke style spam message 5451. These errors show why contextual language representations still cannot reliably infer consent or sender intent from message text alone.</w:t>
      </w:r>
    </w:p>
    <w:p w14:paraId="4775F8A9" w14:textId="77777777" w:rsidR="00974001" w:rsidRPr="00974001" w:rsidRDefault="00974001" w:rsidP="00974001">
      <w:pPr>
        <w:pStyle w:val="ITStyle"/>
      </w:pPr>
      <w:r w:rsidRPr="00974001">
        <w:t>Naive Bayes is the recommended initial deployment candidate when protecting legitimate communication is the priority. It ties BERT on false positives, misses one fewer spam message, achieves the highest observed spam F1, and uses a much smaller classifier. Logistic Regression is a strong alternative when score ranking and transparent linear explanations matter; its slightly higher recall at 0.5 also comes with more false positives. LSTM is unsuitable for automatic blocking at the measured operating point because its 18 false positives impose a disproportionate customer cost. BERT Tiny’s additional complexity is not justified by a measured F1 gain in this experiment.</w:t>
      </w:r>
    </w:p>
    <w:p w14:paraId="13D14E87" w14:textId="77777777" w:rsidR="00974001" w:rsidRPr="00974001" w:rsidRDefault="00974001" w:rsidP="00974001">
      <w:pPr>
        <w:pStyle w:val="ITStyle"/>
      </w:pPr>
      <w:r w:rsidRPr="00974001">
        <w:t>For any candidate, uncertain cases should be quarantined with a user recovery option rather than irreversibly deleted. A pilot should validate operating thresholds on recent, authorized traffic with explicit false positive and missed spam costs. Lowering a threshold may improve recall but can increase false positives; this remains a proposed operational choice, not a tested improvement. Inference latency, peak memory, calibration and throughput were not benchmarked, so the report does not claim production speed or readiness from training times alone.</w:t>
      </w:r>
    </w:p>
    <w:p w14:paraId="5FBE506E" w14:textId="77777777" w:rsidR="00974001" w:rsidRPr="00974001" w:rsidRDefault="00974001" w:rsidP="00974001">
      <w:pPr>
        <w:pStyle w:val="ITStyle"/>
        <w:rPr>
          <w:b/>
          <w:bCs/>
        </w:rPr>
      </w:pPr>
      <w:r w:rsidRPr="00974001">
        <w:rPr>
          <w:b/>
          <w:bCs/>
        </w:rPr>
        <w:t>Fairness robustness and limits</w:t>
      </w:r>
    </w:p>
    <w:p w14:paraId="23207F6D" w14:textId="77777777" w:rsidR="00974001" w:rsidRPr="00974001" w:rsidRDefault="00974001" w:rsidP="00974001">
      <w:pPr>
        <w:pStyle w:val="ITStyle"/>
      </w:pPr>
      <w:r w:rsidRPr="00974001">
        <w:t>No protected demographic attributes are provided, so demographic fairness cannot be measured. Diagnostic slices describe input properties rather than people. For example, Naive Bayes accuracy is 99.59% on 241 messages of at most 40 characters and 98.12% on 533 longer messages. The shorter slice contains only one spam message, so its high accuracy cannot demonstrate equally good spam detection. Results should not be interpreted as fairness guarantees.</w:t>
      </w:r>
    </w:p>
    <w:p w14:paraId="30C54EEB" w14:textId="77777777" w:rsidR="00974001" w:rsidRPr="00974001" w:rsidRDefault="00974001" w:rsidP="00974001">
      <w:pPr>
        <w:pStyle w:val="ITStyle"/>
      </w:pPr>
      <w:r w:rsidRPr="00974001">
        <w:t>The corpus predates current campaigns and includes informal English and some other language forms. Domain drift, unseen abbreviations, deliberately altered spelling and multilingual traffic may reduce reliability. Number and URL normalization improves sharing of evidence but loses exact destinations. Near duplicate campaigns remain possible despite duplicate removal. One split and seed, different neural and classical representations, a small test spam count and no contemporary external test limit generalization. Repeated seed evaluation and an independently collected later test set would be needed before a confident production decision.</w:t>
      </w:r>
    </w:p>
    <w:p w14:paraId="1C714A71" w14:textId="77777777" w:rsidR="00974001" w:rsidRPr="00974001" w:rsidRDefault="00974001" w:rsidP="00974001">
      <w:pPr>
        <w:pStyle w:val="ITStyle"/>
      </w:pPr>
    </w:p>
    <w:p w14:paraId="414185F3" w14:textId="77777777" w:rsidR="00974001" w:rsidRPr="00974001" w:rsidRDefault="00974001" w:rsidP="00974001">
      <w:pPr>
        <w:pStyle w:val="ITStyle"/>
        <w:rPr>
          <w:b/>
          <w:bCs/>
        </w:rPr>
      </w:pPr>
      <w:r w:rsidRPr="00974001">
        <w:rPr>
          <w:b/>
          <w:bCs/>
        </w:rPr>
        <w:t>References</w:t>
      </w:r>
    </w:p>
    <w:p w14:paraId="09BC9E43" w14:textId="77777777" w:rsidR="00974001" w:rsidRPr="00974001" w:rsidRDefault="00974001" w:rsidP="00974001">
      <w:pPr>
        <w:pStyle w:val="ITStyle"/>
        <w:numPr>
          <w:ilvl w:val="0"/>
          <w:numId w:val="25"/>
        </w:numPr>
        <w:jc w:val="left"/>
      </w:pPr>
      <w:r w:rsidRPr="00974001">
        <w:t>Almeida, T., &amp; Hidalgo, J. (2011). SMS Spam Collection [Data set]. UCI Machine Learning Repository. https://doi.org/10.24432/C5CC84</w:t>
      </w:r>
    </w:p>
    <w:p w14:paraId="241021CB" w14:textId="77777777" w:rsidR="00974001" w:rsidRPr="00974001" w:rsidRDefault="00974001" w:rsidP="00974001">
      <w:pPr>
        <w:pStyle w:val="ITStyle"/>
        <w:numPr>
          <w:ilvl w:val="0"/>
          <w:numId w:val="25"/>
        </w:numPr>
        <w:jc w:val="left"/>
      </w:pPr>
      <w:r w:rsidRPr="00974001">
        <w:t>Devlin, J., Chang, M.-W., Lee, K., &amp; Toutanova, K. (2019). BERT: Pre-training of deep bidirectional transformers for language understanding. In Proceedings of the 2019 Conference of the North American Chapter of the Association for Computational Linguistics: Human Language Technologies, Volume 1 (Long and Short Papers) (pp. 4171–4186). Association for Computational Linguistics. https://doi.org/10.18653/v1/N19-1423</w:t>
      </w:r>
    </w:p>
    <w:p w14:paraId="19ED3E18" w14:textId="77777777" w:rsidR="00974001" w:rsidRPr="00974001" w:rsidRDefault="00974001" w:rsidP="00974001">
      <w:pPr>
        <w:pStyle w:val="ITStyle"/>
        <w:numPr>
          <w:ilvl w:val="0"/>
          <w:numId w:val="25"/>
        </w:numPr>
        <w:jc w:val="left"/>
      </w:pPr>
      <w:r w:rsidRPr="00974001">
        <w:t>Google. (n.d.). BERT Miniatures [Model card]. Hugging Face. https://huggingface.co/google/bert_uncased_L-2_H-128_A-2</w:t>
      </w:r>
    </w:p>
    <w:p w14:paraId="3D73CDED" w14:textId="77777777" w:rsidR="00974001" w:rsidRPr="00974001" w:rsidRDefault="00974001" w:rsidP="00974001">
      <w:pPr>
        <w:pStyle w:val="ITStyle"/>
        <w:numPr>
          <w:ilvl w:val="0"/>
          <w:numId w:val="25"/>
        </w:numPr>
        <w:jc w:val="left"/>
      </w:pPr>
      <w:r w:rsidRPr="00974001">
        <w:t>Scikit-learn developers. (n.d.-a). Feature extraction. Scikit-learn documentation. https://scikit-learn.org/stable/modules/feature_extraction.html</w:t>
      </w:r>
    </w:p>
    <w:p w14:paraId="1EAFC136" w14:textId="77777777" w:rsidR="00974001" w:rsidRPr="00974001" w:rsidRDefault="00974001" w:rsidP="00974001">
      <w:pPr>
        <w:pStyle w:val="ITStyle"/>
        <w:numPr>
          <w:ilvl w:val="0"/>
          <w:numId w:val="25"/>
        </w:numPr>
        <w:jc w:val="left"/>
      </w:pPr>
      <w:r w:rsidRPr="00974001">
        <w:t>Scikit-learn developers. (n.d.-b). Metrics and scoring: Quantifying the quality of predictions. Scikit-learn documentation. https://scikit-learn.org/stable/modules/model_evaluation.html</w:t>
      </w:r>
    </w:p>
    <w:p w14:paraId="156651BE" w14:textId="77777777" w:rsidR="00B55888" w:rsidRDefault="00B55888" w:rsidP="00B55888">
      <w:pPr>
        <w:pStyle w:val="ITStyle"/>
      </w:pPr>
    </w:p>
    <w:p w14:paraId="029A8390" w14:textId="77777777" w:rsidR="00AD0B97" w:rsidRDefault="00AD0B97" w:rsidP="00B55888">
      <w:pPr>
        <w:pStyle w:val="ITStyle"/>
      </w:pPr>
    </w:p>
    <w:p w14:paraId="58520BCC" w14:textId="0B897360" w:rsidR="00AD0B97" w:rsidRPr="00AD0B97" w:rsidRDefault="00AD0B97" w:rsidP="00AD0B97">
      <w:pPr>
        <w:pStyle w:val="ITStyle"/>
        <w:rPr>
          <w:lang w:val="en"/>
        </w:rPr>
      </w:pPr>
      <w:r w:rsidRPr="00AD0B97">
        <w:rPr>
          <w:lang w:val="en"/>
        </w:rPr>
        <w:t xml:space="preserve">Github Link: </w:t>
      </w:r>
    </w:p>
    <w:p w14:paraId="5BD84D20" w14:textId="77777777" w:rsidR="00961239" w:rsidRDefault="00961239" w:rsidP="00D4564D">
      <w:pPr>
        <w:rPr>
          <w:sz w:val="24"/>
          <w:szCs w:val="24"/>
        </w:rPr>
      </w:pPr>
    </w:p>
    <w:sectPr w:rsidR="00961239">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4C63" w14:textId="77777777" w:rsidR="00FD4ACC" w:rsidRDefault="00FD4ACC">
      <w:pPr>
        <w:spacing w:after="0" w:line="240" w:lineRule="auto"/>
      </w:pPr>
      <w:r>
        <w:separator/>
      </w:r>
    </w:p>
    <w:p w14:paraId="231B5BFE" w14:textId="77777777" w:rsidR="00FD4ACC" w:rsidRDefault="00FD4ACC"/>
    <w:p w14:paraId="6BA4D3A5" w14:textId="77777777" w:rsidR="00FD4ACC" w:rsidRDefault="00FD4ACC"/>
  </w:endnote>
  <w:endnote w:type="continuationSeparator" w:id="0">
    <w:p w14:paraId="3262BC76" w14:textId="77777777" w:rsidR="00FD4ACC" w:rsidRDefault="00FD4ACC">
      <w:pPr>
        <w:spacing w:after="0" w:line="240" w:lineRule="auto"/>
      </w:pPr>
      <w:r>
        <w:continuationSeparator/>
      </w:r>
    </w:p>
    <w:p w14:paraId="10E4DB87" w14:textId="77777777" w:rsidR="00FD4ACC" w:rsidRDefault="00FD4ACC"/>
    <w:p w14:paraId="36C689A8" w14:textId="77777777" w:rsidR="00FD4ACC" w:rsidRDefault="00FD4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9"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40"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41"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6A664" w14:textId="77777777" w:rsidR="00FD4ACC" w:rsidRDefault="00FD4ACC">
      <w:pPr>
        <w:spacing w:after="0" w:line="240" w:lineRule="auto"/>
      </w:pPr>
      <w:r>
        <w:separator/>
      </w:r>
    </w:p>
    <w:p w14:paraId="5D5A122F" w14:textId="77777777" w:rsidR="00FD4ACC" w:rsidRDefault="00FD4ACC"/>
    <w:p w14:paraId="63787654" w14:textId="77777777" w:rsidR="00FD4ACC" w:rsidRDefault="00FD4ACC"/>
  </w:footnote>
  <w:footnote w:type="continuationSeparator" w:id="0">
    <w:p w14:paraId="511757C6" w14:textId="77777777" w:rsidR="00FD4ACC" w:rsidRDefault="00FD4ACC">
      <w:pPr>
        <w:spacing w:after="0" w:line="240" w:lineRule="auto"/>
      </w:pPr>
      <w:r>
        <w:continuationSeparator/>
      </w:r>
    </w:p>
    <w:p w14:paraId="078F3A40" w14:textId="77777777" w:rsidR="00FD4ACC" w:rsidRDefault="00FD4ACC"/>
    <w:p w14:paraId="1CBA4B45" w14:textId="77777777" w:rsidR="00FD4ACC" w:rsidRDefault="00FD4A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335AE10"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D0B97">
            <w:rPr>
              <w:noProof/>
            </w:rPr>
            <w:instrText>Task 5: Transformer-Based Classification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D0B97">
            <w:rPr>
              <w:noProof/>
            </w:rPr>
            <w:instrText>Task 5: Transformer-Based Classification</w:instrText>
          </w:r>
          <w:r w:rsidR="00982EEA">
            <w:rPr>
              <w:noProof/>
            </w:rPr>
            <w:fldChar w:fldCharType="end"/>
          </w:r>
          <w:r>
            <w:instrText xml:space="preserve"> </w:instrText>
          </w:r>
          <w:r>
            <w:fldChar w:fldCharType="separate"/>
          </w:r>
          <w:r w:rsidR="00AD0B97">
            <w:rPr>
              <w:noProof/>
            </w:rPr>
            <w:t xml:space="preserve">Task 5: Transformer-Based Classification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83CC3"/>
    <w:multiLevelType w:val="hybridMultilevel"/>
    <w:tmpl w:val="6D92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E140DC"/>
    <w:multiLevelType w:val="hybridMultilevel"/>
    <w:tmpl w:val="05B0A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12A83"/>
    <w:multiLevelType w:val="hybridMultilevel"/>
    <w:tmpl w:val="40A09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9D54EE"/>
    <w:multiLevelType w:val="hybridMultilevel"/>
    <w:tmpl w:val="D7845B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0"/>
  </w:num>
  <w:num w:numId="7" w16cid:durableId="1541865961">
    <w:abstractNumId w:val="11"/>
  </w:num>
  <w:num w:numId="8" w16cid:durableId="1130123299">
    <w:abstractNumId w:val="8"/>
  </w:num>
  <w:num w:numId="9" w16cid:durableId="1020735855">
    <w:abstractNumId w:val="5"/>
  </w:num>
  <w:num w:numId="10" w16cid:durableId="704987253">
    <w:abstractNumId w:val="9"/>
  </w:num>
  <w:num w:numId="11" w16cid:durableId="718165009">
    <w:abstractNumId w:val="3"/>
  </w:num>
  <w:num w:numId="12" w16cid:durableId="1010454176">
    <w:abstractNumId w:val="1"/>
  </w:num>
  <w:num w:numId="13" w16cid:durableId="1929000426">
    <w:abstractNumId w:val="14"/>
  </w:num>
  <w:num w:numId="14" w16cid:durableId="1983654359">
    <w:abstractNumId w:val="4"/>
  </w:num>
  <w:num w:numId="15" w16cid:durableId="1377894548">
    <w:abstractNumId w:val="13"/>
  </w:num>
  <w:num w:numId="16" w16cid:durableId="780683629">
    <w:abstractNumId w:val="2"/>
  </w:num>
  <w:num w:numId="17" w16cid:durableId="1215771571">
    <w:abstractNumId w:val="15"/>
  </w:num>
  <w:num w:numId="18" w16cid:durableId="71204324">
    <w:abstractNumId w:val="18"/>
  </w:num>
  <w:num w:numId="19" w16cid:durableId="684866198">
    <w:abstractNumId w:val="12"/>
  </w:num>
  <w:num w:numId="20" w16cid:durableId="1964653278">
    <w:abstractNumId w:val="16"/>
  </w:num>
  <w:num w:numId="21" w16cid:durableId="1308583101">
    <w:abstractNumId w:val="20"/>
  </w:num>
  <w:num w:numId="22" w16cid:durableId="1311445972">
    <w:abstractNumId w:val="19"/>
  </w:num>
  <w:num w:numId="23" w16cid:durableId="1027829122">
    <w:abstractNumId w:val="17"/>
  </w:num>
  <w:num w:numId="24" w16cid:durableId="1040088762">
    <w:abstractNumId w:val="21"/>
  </w:num>
  <w:num w:numId="25" w16cid:durableId="636686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34C3"/>
    <w:rsid w:val="00014E5E"/>
    <w:rsid w:val="00021E60"/>
    <w:rsid w:val="000250AE"/>
    <w:rsid w:val="00025D9B"/>
    <w:rsid w:val="00034555"/>
    <w:rsid w:val="000530C6"/>
    <w:rsid w:val="00062252"/>
    <w:rsid w:val="00063E7E"/>
    <w:rsid w:val="00066779"/>
    <w:rsid w:val="00075DB1"/>
    <w:rsid w:val="000813D6"/>
    <w:rsid w:val="000927A4"/>
    <w:rsid w:val="000B11F2"/>
    <w:rsid w:val="000B4B0F"/>
    <w:rsid w:val="000C0335"/>
    <w:rsid w:val="000D22A0"/>
    <w:rsid w:val="000D4C6B"/>
    <w:rsid w:val="000E3EF6"/>
    <w:rsid w:val="000F1E1C"/>
    <w:rsid w:val="0010005C"/>
    <w:rsid w:val="001036D3"/>
    <w:rsid w:val="00104E85"/>
    <w:rsid w:val="001065F4"/>
    <w:rsid w:val="0010726A"/>
    <w:rsid w:val="001104C3"/>
    <w:rsid w:val="00147B99"/>
    <w:rsid w:val="001508E3"/>
    <w:rsid w:val="00153B1C"/>
    <w:rsid w:val="00153C80"/>
    <w:rsid w:val="001752FF"/>
    <w:rsid w:val="001779AF"/>
    <w:rsid w:val="0018073C"/>
    <w:rsid w:val="001A25BB"/>
    <w:rsid w:val="001A3FCD"/>
    <w:rsid w:val="001A72A7"/>
    <w:rsid w:val="001B1FCA"/>
    <w:rsid w:val="001B698D"/>
    <w:rsid w:val="001C53C3"/>
    <w:rsid w:val="001D6CF0"/>
    <w:rsid w:val="00205447"/>
    <w:rsid w:val="00206680"/>
    <w:rsid w:val="00207C69"/>
    <w:rsid w:val="00212BC8"/>
    <w:rsid w:val="00216762"/>
    <w:rsid w:val="0022583C"/>
    <w:rsid w:val="00251D1B"/>
    <w:rsid w:val="00260147"/>
    <w:rsid w:val="002632DA"/>
    <w:rsid w:val="0027269F"/>
    <w:rsid w:val="002B7A24"/>
    <w:rsid w:val="002C332A"/>
    <w:rsid w:val="002C3525"/>
    <w:rsid w:val="002E4869"/>
    <w:rsid w:val="002F5673"/>
    <w:rsid w:val="00307B43"/>
    <w:rsid w:val="003146CB"/>
    <w:rsid w:val="00341020"/>
    <w:rsid w:val="003453DB"/>
    <w:rsid w:val="00353412"/>
    <w:rsid w:val="003562F8"/>
    <w:rsid w:val="0036132F"/>
    <w:rsid w:val="0036388F"/>
    <w:rsid w:val="00376478"/>
    <w:rsid w:val="0039040A"/>
    <w:rsid w:val="003A4DE4"/>
    <w:rsid w:val="003A7184"/>
    <w:rsid w:val="003C3E78"/>
    <w:rsid w:val="003C4083"/>
    <w:rsid w:val="003D28CB"/>
    <w:rsid w:val="003E0019"/>
    <w:rsid w:val="003F6E3F"/>
    <w:rsid w:val="0040108E"/>
    <w:rsid w:val="00402BFC"/>
    <w:rsid w:val="00422213"/>
    <w:rsid w:val="00430DB6"/>
    <w:rsid w:val="004349E9"/>
    <w:rsid w:val="00441B70"/>
    <w:rsid w:val="00442378"/>
    <w:rsid w:val="00442DB6"/>
    <w:rsid w:val="00462A92"/>
    <w:rsid w:val="004655B1"/>
    <w:rsid w:val="00466141"/>
    <w:rsid w:val="004840C2"/>
    <w:rsid w:val="004878D7"/>
    <w:rsid w:val="00491C52"/>
    <w:rsid w:val="00496101"/>
    <w:rsid w:val="00497968"/>
    <w:rsid w:val="00497AC5"/>
    <w:rsid w:val="004B5685"/>
    <w:rsid w:val="004B7324"/>
    <w:rsid w:val="004C0F90"/>
    <w:rsid w:val="004C58F7"/>
    <w:rsid w:val="004D1CA8"/>
    <w:rsid w:val="004D2E64"/>
    <w:rsid w:val="00504762"/>
    <w:rsid w:val="00517329"/>
    <w:rsid w:val="005178B3"/>
    <w:rsid w:val="005322C6"/>
    <w:rsid w:val="00542A84"/>
    <w:rsid w:val="005725A2"/>
    <w:rsid w:val="00575F4A"/>
    <w:rsid w:val="0058689F"/>
    <w:rsid w:val="005B301B"/>
    <w:rsid w:val="005C1216"/>
    <w:rsid w:val="005C3A69"/>
    <w:rsid w:val="005C6D23"/>
    <w:rsid w:val="005E1DBF"/>
    <w:rsid w:val="0061766B"/>
    <w:rsid w:val="00624295"/>
    <w:rsid w:val="006301F4"/>
    <w:rsid w:val="00633DB3"/>
    <w:rsid w:val="00634E8F"/>
    <w:rsid w:val="00640279"/>
    <w:rsid w:val="00655D8A"/>
    <w:rsid w:val="0065684E"/>
    <w:rsid w:val="00667896"/>
    <w:rsid w:val="00672625"/>
    <w:rsid w:val="00672DFA"/>
    <w:rsid w:val="00675688"/>
    <w:rsid w:val="006B3006"/>
    <w:rsid w:val="006B390A"/>
    <w:rsid w:val="006C507D"/>
    <w:rsid w:val="006D4BB0"/>
    <w:rsid w:val="006D5E8C"/>
    <w:rsid w:val="006D608E"/>
    <w:rsid w:val="00703C30"/>
    <w:rsid w:val="00707B24"/>
    <w:rsid w:val="00722B5B"/>
    <w:rsid w:val="00727A0C"/>
    <w:rsid w:val="0073624A"/>
    <w:rsid w:val="00750B31"/>
    <w:rsid w:val="00761545"/>
    <w:rsid w:val="00762788"/>
    <w:rsid w:val="00762E84"/>
    <w:rsid w:val="00766492"/>
    <w:rsid w:val="0077027A"/>
    <w:rsid w:val="007A4F86"/>
    <w:rsid w:val="007B0981"/>
    <w:rsid w:val="007D5E5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4540"/>
    <w:rsid w:val="00886CC4"/>
    <w:rsid w:val="008D30D5"/>
    <w:rsid w:val="008D6493"/>
    <w:rsid w:val="008E5CE3"/>
    <w:rsid w:val="008F1BD3"/>
    <w:rsid w:val="008F4F46"/>
    <w:rsid w:val="009028DF"/>
    <w:rsid w:val="00923D84"/>
    <w:rsid w:val="00937F04"/>
    <w:rsid w:val="009412BA"/>
    <w:rsid w:val="00947349"/>
    <w:rsid w:val="009565C2"/>
    <w:rsid w:val="00961239"/>
    <w:rsid w:val="00966585"/>
    <w:rsid w:val="00971506"/>
    <w:rsid w:val="00974001"/>
    <w:rsid w:val="00975C59"/>
    <w:rsid w:val="00977287"/>
    <w:rsid w:val="00982A90"/>
    <w:rsid w:val="00982EEA"/>
    <w:rsid w:val="00983565"/>
    <w:rsid w:val="00986F59"/>
    <w:rsid w:val="00990024"/>
    <w:rsid w:val="009A71AB"/>
    <w:rsid w:val="009B0716"/>
    <w:rsid w:val="009B14A8"/>
    <w:rsid w:val="009B5219"/>
    <w:rsid w:val="009D7CF0"/>
    <w:rsid w:val="009F0248"/>
    <w:rsid w:val="009F0B17"/>
    <w:rsid w:val="00A02E4B"/>
    <w:rsid w:val="00A24678"/>
    <w:rsid w:val="00A3004C"/>
    <w:rsid w:val="00A424A0"/>
    <w:rsid w:val="00A53E9B"/>
    <w:rsid w:val="00A60489"/>
    <w:rsid w:val="00A70FE0"/>
    <w:rsid w:val="00A7682B"/>
    <w:rsid w:val="00A779D4"/>
    <w:rsid w:val="00AA03C6"/>
    <w:rsid w:val="00AB1146"/>
    <w:rsid w:val="00AB18E2"/>
    <w:rsid w:val="00AC4254"/>
    <w:rsid w:val="00AD0B97"/>
    <w:rsid w:val="00AD41C2"/>
    <w:rsid w:val="00AE4226"/>
    <w:rsid w:val="00AE55E4"/>
    <w:rsid w:val="00B01A63"/>
    <w:rsid w:val="00B0260E"/>
    <w:rsid w:val="00B2031C"/>
    <w:rsid w:val="00B36BE9"/>
    <w:rsid w:val="00B36C57"/>
    <w:rsid w:val="00B4784E"/>
    <w:rsid w:val="00B55888"/>
    <w:rsid w:val="00B916D5"/>
    <w:rsid w:val="00B92CC5"/>
    <w:rsid w:val="00B95B41"/>
    <w:rsid w:val="00BC24E9"/>
    <w:rsid w:val="00BE04EA"/>
    <w:rsid w:val="00BE498F"/>
    <w:rsid w:val="00BF2D42"/>
    <w:rsid w:val="00C00B10"/>
    <w:rsid w:val="00C00EF6"/>
    <w:rsid w:val="00C27B90"/>
    <w:rsid w:val="00C40F8B"/>
    <w:rsid w:val="00C426A4"/>
    <w:rsid w:val="00C574A4"/>
    <w:rsid w:val="00C66034"/>
    <w:rsid w:val="00C8542B"/>
    <w:rsid w:val="00C95227"/>
    <w:rsid w:val="00C95D85"/>
    <w:rsid w:val="00C96099"/>
    <w:rsid w:val="00CB7FBB"/>
    <w:rsid w:val="00CD4929"/>
    <w:rsid w:val="00CD49D6"/>
    <w:rsid w:val="00D03AE8"/>
    <w:rsid w:val="00D1374E"/>
    <w:rsid w:val="00D20C63"/>
    <w:rsid w:val="00D21851"/>
    <w:rsid w:val="00D27897"/>
    <w:rsid w:val="00D332E3"/>
    <w:rsid w:val="00D4564D"/>
    <w:rsid w:val="00D458C5"/>
    <w:rsid w:val="00D568E3"/>
    <w:rsid w:val="00D6165B"/>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157C"/>
    <w:rsid w:val="00E47B63"/>
    <w:rsid w:val="00E51CCE"/>
    <w:rsid w:val="00E56E61"/>
    <w:rsid w:val="00E575CD"/>
    <w:rsid w:val="00E811AB"/>
    <w:rsid w:val="00E8497B"/>
    <w:rsid w:val="00EA046E"/>
    <w:rsid w:val="00EC09A1"/>
    <w:rsid w:val="00EE0FE4"/>
    <w:rsid w:val="00EE63DB"/>
    <w:rsid w:val="00F05724"/>
    <w:rsid w:val="00F12AC6"/>
    <w:rsid w:val="00F14B36"/>
    <w:rsid w:val="00F21B10"/>
    <w:rsid w:val="00F22FCA"/>
    <w:rsid w:val="00F42CF5"/>
    <w:rsid w:val="00F63908"/>
    <w:rsid w:val="00F80856"/>
    <w:rsid w:val="00F84D59"/>
    <w:rsid w:val="00FB347A"/>
    <w:rsid w:val="00FB3FB6"/>
    <w:rsid w:val="00FC3918"/>
    <w:rsid w:val="00FC41D8"/>
    <w:rsid w:val="00FC6806"/>
    <w:rsid w:val="00FC7E81"/>
    <w:rsid w:val="00FD4ACC"/>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 w:type="paragraph" w:customStyle="1" w:styleId="ITStyle">
    <w:name w:val="IT Style"/>
    <w:basedOn w:val="Signature"/>
    <w:qFormat/>
    <w:rsid w:val="00B55888"/>
    <w:pPr>
      <w:spacing w:before="0" w:after="120" w:line="360" w:lineRule="auto"/>
      <w:contextualSpacing w:val="0"/>
      <w:jc w:val="both"/>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archive.ics.uci.edu/dataset/228/sms+spam+collection"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082FAE"/>
    <w:rsid w:val="0018073C"/>
    <w:rsid w:val="001A632E"/>
    <w:rsid w:val="00207A61"/>
    <w:rsid w:val="00324ACF"/>
    <w:rsid w:val="00351A43"/>
    <w:rsid w:val="00422213"/>
    <w:rsid w:val="00432929"/>
    <w:rsid w:val="004A7EE6"/>
    <w:rsid w:val="005178B3"/>
    <w:rsid w:val="005443A0"/>
    <w:rsid w:val="005E024E"/>
    <w:rsid w:val="006400C0"/>
    <w:rsid w:val="00660EF5"/>
    <w:rsid w:val="0067264F"/>
    <w:rsid w:val="00695677"/>
    <w:rsid w:val="0073624A"/>
    <w:rsid w:val="008A4AE7"/>
    <w:rsid w:val="00902777"/>
    <w:rsid w:val="009617DE"/>
    <w:rsid w:val="00977680"/>
    <w:rsid w:val="009A71AB"/>
    <w:rsid w:val="009B5219"/>
    <w:rsid w:val="00A33166"/>
    <w:rsid w:val="00A53609"/>
    <w:rsid w:val="00A85899"/>
    <w:rsid w:val="00AC3A9C"/>
    <w:rsid w:val="00AF3CCC"/>
    <w:rsid w:val="00B2031C"/>
    <w:rsid w:val="00B4602D"/>
    <w:rsid w:val="00C346F5"/>
    <w:rsid w:val="00C40158"/>
    <w:rsid w:val="00C54676"/>
    <w:rsid w:val="00C77297"/>
    <w:rsid w:val="00CB1059"/>
    <w:rsid w:val="00CC6F9F"/>
    <w:rsid w:val="00D03AE8"/>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4</TotalTime>
  <Pages>1</Pages>
  <Words>3625</Words>
  <Characters>20668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dc:subject>
  <dc:creator>Ali Mehdi</dc:creator>
  <cp:keywords/>
  <cp:lastModifiedBy>Bp 1282</cp:lastModifiedBy>
  <cp:revision>6</cp:revision>
  <cp:lastPrinted>2022-02-16T16:04:00Z</cp:lastPrinted>
  <dcterms:created xsi:type="dcterms:W3CDTF">2026-10-19T13:43:00Z</dcterms:created>
  <dcterms:modified xsi:type="dcterms:W3CDTF">2026-10-21T12:15:00Z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